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0DA6B" w14:textId="09941C96" w:rsidR="00D718DA" w:rsidRPr="00AD64AF" w:rsidRDefault="00E5459A" w:rsidP="0084525C">
      <w:pPr>
        <w:pStyle w:val="Titolodocumento"/>
        <w:tabs>
          <w:tab w:val="center" w:pos="4394"/>
          <w:tab w:val="left" w:pos="6790"/>
        </w:tabs>
        <w:jc w:val="left"/>
      </w:pPr>
      <w:r>
        <w:tab/>
      </w:r>
      <w:r w:rsidR="00BC0582">
        <w:t xml:space="preserve">cyberark </w:t>
      </w:r>
      <w:r w:rsidR="000806D6">
        <w:t>PSMP</w:t>
      </w:r>
      <w:r w:rsidR="00D9238D">
        <w:t xml:space="preserve"> </w:t>
      </w:r>
      <w:r w:rsidR="000806D6">
        <w:t>M</w:t>
      </w:r>
      <w:r w:rsidR="00D9238D">
        <w:t>F</w:t>
      </w:r>
      <w:r w:rsidR="000806D6">
        <w:t>A Caching via script</w:t>
      </w:r>
      <w:r>
        <w:tab/>
      </w:r>
    </w:p>
    <w:tbl>
      <w:tblPr>
        <w:tblW w:w="0" w:type="auto"/>
        <w:tblInd w:w="219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31"/>
        <w:gridCol w:w="162"/>
        <w:gridCol w:w="3168"/>
      </w:tblGrid>
      <w:tr w:rsidR="00D718DA" w:rsidRPr="00A04CF9" w14:paraId="2FD0031D" w14:textId="77777777" w:rsidTr="001D5984">
        <w:trPr>
          <w:trHeight w:val="56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</w:tcPr>
          <w:p w14:paraId="4D580BF1" w14:textId="77777777" w:rsidR="00D718DA" w:rsidRPr="00A04CF9" w:rsidRDefault="00D718DA" w:rsidP="00A668FB">
            <w:r w:rsidRPr="00A04CF9">
              <w:t>Compilato</w:t>
            </w:r>
          </w:p>
        </w:tc>
        <w:tc>
          <w:tcPr>
            <w:tcW w:w="162" w:type="dxa"/>
            <w:tcBorders>
              <w:top w:val="nil"/>
              <w:left w:val="nil"/>
              <w:bottom w:val="nil"/>
              <w:right w:val="nil"/>
            </w:tcBorders>
          </w:tcPr>
          <w:p w14:paraId="45CF0AEC" w14:textId="77777777" w:rsidR="00D718DA" w:rsidRPr="00A04CF9" w:rsidRDefault="00D718DA" w:rsidP="00A668FB">
            <w:r w:rsidRPr="00A04CF9">
              <w:t>:</w:t>
            </w:r>
          </w:p>
        </w:tc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</w:tcPr>
          <w:p w14:paraId="32E2C891" w14:textId="3A0EADB1" w:rsidR="0051368D" w:rsidRDefault="001A64C6" w:rsidP="0051368D">
            <w:r>
              <w:t>CY</w:t>
            </w:r>
            <w:r w:rsidR="00613EEB">
              <w:t>S</w:t>
            </w:r>
            <w:r>
              <w:t>.</w:t>
            </w:r>
            <w:r w:rsidR="00A714F0">
              <w:t>AID</w:t>
            </w:r>
            <w:r>
              <w:t xml:space="preserve"> – </w:t>
            </w:r>
            <w:r w:rsidR="0051368D">
              <w:t xml:space="preserve">G. </w:t>
            </w:r>
            <w:r w:rsidR="000806D6">
              <w:t>Criaco</w:t>
            </w:r>
          </w:p>
          <w:p w14:paraId="41352B6E" w14:textId="77777777" w:rsidR="00613E79" w:rsidRPr="00A04CF9" w:rsidRDefault="00613E79" w:rsidP="0051368D"/>
        </w:tc>
      </w:tr>
      <w:tr w:rsidR="00D718DA" w:rsidRPr="00A04CF9" w14:paraId="4D4A0DEB" w14:textId="77777777" w:rsidTr="001D5984">
        <w:trPr>
          <w:trHeight w:val="56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</w:tcPr>
          <w:p w14:paraId="5A143571" w14:textId="77777777" w:rsidR="00D718DA" w:rsidRPr="00A04CF9" w:rsidRDefault="00D718DA" w:rsidP="00A668FB">
            <w:r w:rsidRPr="00A04CF9">
              <w:t>Rivisto</w:t>
            </w:r>
          </w:p>
        </w:tc>
        <w:tc>
          <w:tcPr>
            <w:tcW w:w="162" w:type="dxa"/>
            <w:tcBorders>
              <w:top w:val="nil"/>
              <w:left w:val="nil"/>
              <w:bottom w:val="nil"/>
              <w:right w:val="nil"/>
            </w:tcBorders>
          </w:tcPr>
          <w:p w14:paraId="54531BF2" w14:textId="77777777" w:rsidR="00D718DA" w:rsidRPr="00A04CF9" w:rsidRDefault="00D718DA" w:rsidP="00A668FB">
            <w:r w:rsidRPr="00A04CF9">
              <w:t>:</w:t>
            </w:r>
          </w:p>
        </w:tc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</w:tcPr>
          <w:p w14:paraId="13640256" w14:textId="7175876D" w:rsidR="00D718DA" w:rsidRDefault="00790472" w:rsidP="00A668FB">
            <w:r>
              <w:t>CY</w:t>
            </w:r>
            <w:r w:rsidR="00613EEB">
              <w:t>S</w:t>
            </w:r>
            <w:r>
              <w:t>.</w:t>
            </w:r>
            <w:r w:rsidR="00A714F0">
              <w:t>AID</w:t>
            </w:r>
            <w:r>
              <w:t xml:space="preserve"> – </w:t>
            </w:r>
            <w:r w:rsidR="00221E1B">
              <w:t xml:space="preserve">A. </w:t>
            </w:r>
            <w:proofErr w:type="spellStart"/>
            <w:r w:rsidR="00221E1B">
              <w:t>Alegiani</w:t>
            </w:r>
            <w:proofErr w:type="spellEnd"/>
          </w:p>
          <w:p w14:paraId="7EBA5489" w14:textId="77777777" w:rsidR="00692038" w:rsidRPr="00A04CF9" w:rsidRDefault="00692038" w:rsidP="00790472"/>
        </w:tc>
      </w:tr>
      <w:tr w:rsidR="00D718DA" w:rsidRPr="00A04CF9" w14:paraId="08F58977" w14:textId="77777777" w:rsidTr="001D5984">
        <w:trPr>
          <w:trHeight w:val="56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</w:tcPr>
          <w:p w14:paraId="2D04DDD8" w14:textId="77777777" w:rsidR="00D718DA" w:rsidRPr="00A04CF9" w:rsidRDefault="00D718DA" w:rsidP="00A668FB">
            <w:r w:rsidRPr="00A04CF9">
              <w:t>Approvato</w:t>
            </w:r>
          </w:p>
        </w:tc>
        <w:tc>
          <w:tcPr>
            <w:tcW w:w="162" w:type="dxa"/>
            <w:tcBorders>
              <w:top w:val="nil"/>
              <w:left w:val="nil"/>
              <w:bottom w:val="nil"/>
              <w:right w:val="nil"/>
            </w:tcBorders>
          </w:tcPr>
          <w:p w14:paraId="2EBF6968" w14:textId="77777777" w:rsidR="00D718DA" w:rsidRPr="00A04CF9" w:rsidRDefault="00D718DA" w:rsidP="00A668FB">
            <w:r w:rsidRPr="00A04CF9">
              <w:t>:</w:t>
            </w:r>
          </w:p>
        </w:tc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</w:tcPr>
          <w:p w14:paraId="003B8EA1" w14:textId="336A9DB4" w:rsidR="00692038" w:rsidRDefault="00790472" w:rsidP="00A668FB">
            <w:r>
              <w:t>CY</w:t>
            </w:r>
            <w:r w:rsidR="00613EEB">
              <w:t>S</w:t>
            </w:r>
            <w:r w:rsidR="0051368D">
              <w:t>.</w:t>
            </w:r>
            <w:r w:rsidR="00221E1B">
              <w:t>AID</w:t>
            </w:r>
            <w:r>
              <w:t xml:space="preserve"> </w:t>
            </w:r>
            <w:r w:rsidR="009C2527">
              <w:t xml:space="preserve">– </w:t>
            </w:r>
            <w:r w:rsidR="0051368D">
              <w:t xml:space="preserve">A. </w:t>
            </w:r>
            <w:proofErr w:type="spellStart"/>
            <w:r w:rsidR="0051368D">
              <w:t>Alegiani</w:t>
            </w:r>
            <w:proofErr w:type="spellEnd"/>
          </w:p>
          <w:p w14:paraId="07DB73C9" w14:textId="77777777" w:rsidR="00563801" w:rsidRPr="00A04CF9" w:rsidRDefault="00563801" w:rsidP="0077680E"/>
        </w:tc>
      </w:tr>
      <w:tr w:rsidR="00D718DA" w:rsidRPr="00A04CF9" w14:paraId="3757A84F" w14:textId="77777777" w:rsidTr="001D5984">
        <w:trPr>
          <w:trHeight w:val="56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</w:tcPr>
          <w:p w14:paraId="4EA758DC" w14:textId="77777777" w:rsidR="00D718DA" w:rsidRPr="00A04CF9" w:rsidRDefault="00D718DA" w:rsidP="00A668FB">
            <w:r w:rsidRPr="00A04CF9">
              <w:t>Versione</w:t>
            </w:r>
          </w:p>
        </w:tc>
        <w:tc>
          <w:tcPr>
            <w:tcW w:w="162" w:type="dxa"/>
            <w:tcBorders>
              <w:top w:val="nil"/>
              <w:left w:val="nil"/>
              <w:bottom w:val="nil"/>
              <w:right w:val="nil"/>
            </w:tcBorders>
          </w:tcPr>
          <w:p w14:paraId="0508DB2D" w14:textId="77777777" w:rsidR="00D718DA" w:rsidRPr="00A04CF9" w:rsidRDefault="00D718DA" w:rsidP="00A668FB">
            <w:r w:rsidRPr="00A04CF9">
              <w:t>:</w:t>
            </w:r>
          </w:p>
        </w:tc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</w:tcPr>
          <w:p w14:paraId="3FCD0578" w14:textId="3BD75F8F" w:rsidR="00D718DA" w:rsidRPr="00A04CF9" w:rsidRDefault="00A714F0" w:rsidP="00A75B60">
            <w:r>
              <w:t>1.0</w:t>
            </w:r>
          </w:p>
        </w:tc>
      </w:tr>
      <w:tr w:rsidR="00D718DA" w:rsidRPr="00A04CF9" w14:paraId="25EEE08C" w14:textId="77777777" w:rsidTr="001D5984">
        <w:trPr>
          <w:trHeight w:val="537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</w:tcPr>
          <w:p w14:paraId="38E09EC3" w14:textId="77777777" w:rsidR="00D718DA" w:rsidRPr="00A04CF9" w:rsidRDefault="00D718DA" w:rsidP="00A668FB">
            <w:r>
              <w:t>Classificazione</w:t>
            </w:r>
          </w:p>
        </w:tc>
        <w:tc>
          <w:tcPr>
            <w:tcW w:w="162" w:type="dxa"/>
            <w:tcBorders>
              <w:top w:val="nil"/>
              <w:left w:val="nil"/>
              <w:bottom w:val="nil"/>
              <w:right w:val="nil"/>
            </w:tcBorders>
          </w:tcPr>
          <w:p w14:paraId="1C37844C" w14:textId="77777777" w:rsidR="00D718DA" w:rsidRDefault="00D718DA" w:rsidP="00A668FB">
            <w:r>
              <w:t>:</w:t>
            </w:r>
          </w:p>
        </w:tc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</w:tcPr>
          <w:p w14:paraId="18DB08D7" w14:textId="77777777" w:rsidR="00D718DA" w:rsidRPr="00A04CF9" w:rsidRDefault="00737E6F" w:rsidP="00A668FB">
            <w:r>
              <w:t>U</w:t>
            </w:r>
            <w:r w:rsidR="00D718DA">
              <w:t>so interno</w:t>
            </w:r>
            <w:r w:rsidR="00A668FB">
              <w:t xml:space="preserve"> aziendale</w:t>
            </w:r>
          </w:p>
        </w:tc>
      </w:tr>
      <w:tr w:rsidR="00D718DA" w:rsidRPr="00A04CF9" w14:paraId="5FBBAFAC" w14:textId="77777777" w:rsidTr="001D5984">
        <w:trPr>
          <w:trHeight w:val="537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</w:tcPr>
          <w:p w14:paraId="5829166D" w14:textId="77777777" w:rsidR="00D718DA" w:rsidRPr="00A04CF9" w:rsidRDefault="00D718DA" w:rsidP="00A668FB">
            <w:r w:rsidRPr="00A04CF9">
              <w:t>Distribuito a</w:t>
            </w:r>
          </w:p>
        </w:tc>
        <w:tc>
          <w:tcPr>
            <w:tcW w:w="162" w:type="dxa"/>
            <w:tcBorders>
              <w:top w:val="nil"/>
              <w:left w:val="nil"/>
              <w:bottom w:val="nil"/>
              <w:right w:val="nil"/>
            </w:tcBorders>
          </w:tcPr>
          <w:p w14:paraId="3B4E3CF3" w14:textId="77777777" w:rsidR="00D718DA" w:rsidRPr="00A04CF9" w:rsidRDefault="00D718DA" w:rsidP="00A668FB">
            <w:r>
              <w:t>:</w:t>
            </w:r>
          </w:p>
        </w:tc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</w:tcPr>
          <w:p w14:paraId="4384F897" w14:textId="678F3FEC" w:rsidR="006A778C" w:rsidRDefault="00897C60" w:rsidP="0077680E">
            <w:r>
              <w:t>SDC</w:t>
            </w:r>
            <w:r w:rsidR="006A778C">
              <w:t xml:space="preserve"> </w:t>
            </w:r>
            <w:r w:rsidR="000038CA">
              <w:t>–</w:t>
            </w:r>
            <w:r w:rsidR="006A778C">
              <w:t xml:space="preserve"> L. Bargellini</w:t>
            </w:r>
          </w:p>
          <w:p w14:paraId="703878C2" w14:textId="5A94B64E" w:rsidR="009C6D79" w:rsidRDefault="009C6D79" w:rsidP="0077680E">
            <w:r>
              <w:t>CY</w:t>
            </w:r>
            <w:r w:rsidR="00A714F0">
              <w:t>S</w:t>
            </w:r>
            <w:r>
              <w:t xml:space="preserve"> – G. </w:t>
            </w:r>
            <w:proofErr w:type="spellStart"/>
            <w:r>
              <w:t>Ciminari</w:t>
            </w:r>
            <w:proofErr w:type="spellEnd"/>
          </w:p>
          <w:p w14:paraId="0D991E76" w14:textId="1A5635F3" w:rsidR="0077680E" w:rsidRDefault="00A714F0" w:rsidP="0077680E">
            <w:r>
              <w:t>CYS.</w:t>
            </w:r>
            <w:r w:rsidR="00221E1B">
              <w:t>AID</w:t>
            </w:r>
            <w:r w:rsidR="00790472" w:rsidRPr="00790472">
              <w:t xml:space="preserve"> </w:t>
            </w:r>
            <w:r w:rsidR="0077680E">
              <w:t xml:space="preserve">– </w:t>
            </w:r>
            <w:r w:rsidR="00790472">
              <w:t xml:space="preserve">A. </w:t>
            </w:r>
            <w:proofErr w:type="spellStart"/>
            <w:r w:rsidR="00790472">
              <w:t>Alegiani</w:t>
            </w:r>
            <w:proofErr w:type="spellEnd"/>
          </w:p>
          <w:p w14:paraId="12110984" w14:textId="1D5E0B4D" w:rsidR="00336070" w:rsidRDefault="00556862" w:rsidP="0077680E">
            <w:r>
              <w:t>SDC.VCO</w:t>
            </w:r>
            <w:r w:rsidR="00336070">
              <w:t xml:space="preserve"> – G. Antonuccio</w:t>
            </w:r>
          </w:p>
          <w:p w14:paraId="32A6BBDC" w14:textId="40EC0B53" w:rsidR="00336070" w:rsidRDefault="00556862" w:rsidP="0077680E">
            <w:r>
              <w:t>SDC.CIA</w:t>
            </w:r>
            <w:r w:rsidR="00336070">
              <w:t xml:space="preserve"> – R. Rocchi</w:t>
            </w:r>
          </w:p>
          <w:p w14:paraId="4181B586" w14:textId="31694877" w:rsidR="009C6D79" w:rsidRDefault="00556862" w:rsidP="0077680E">
            <w:r>
              <w:t>SDC</w:t>
            </w:r>
            <w:r w:rsidR="009C6D79">
              <w:t xml:space="preserve">.DER – </w:t>
            </w:r>
            <w:r>
              <w:t>F. Brandi</w:t>
            </w:r>
          </w:p>
          <w:p w14:paraId="281D9DEA" w14:textId="0AD256F1" w:rsidR="00FA4414" w:rsidRDefault="00556862" w:rsidP="0077680E">
            <w:r>
              <w:t>GCR.CTR</w:t>
            </w:r>
            <w:r w:rsidR="00FA4414">
              <w:t xml:space="preserve"> – </w:t>
            </w:r>
            <w:r w:rsidR="00221E1B">
              <w:t>D. Mariani</w:t>
            </w:r>
          </w:p>
          <w:p w14:paraId="36F49317" w14:textId="43092C71" w:rsidR="001F0325" w:rsidRPr="00A04CF9" w:rsidRDefault="00556862" w:rsidP="00897C60">
            <w:r>
              <w:t>GCR.GOP</w:t>
            </w:r>
            <w:r w:rsidR="00E5459A">
              <w:t xml:space="preserve"> – M. Anelli</w:t>
            </w:r>
          </w:p>
        </w:tc>
      </w:tr>
    </w:tbl>
    <w:p w14:paraId="3E4F3CEA" w14:textId="77777777" w:rsidR="00D718DA" w:rsidRDefault="00D718DA" w:rsidP="00A668FB"/>
    <w:p w14:paraId="00E0B846" w14:textId="77777777" w:rsidR="00517173" w:rsidRDefault="00517173" w:rsidP="00A668FB"/>
    <w:p w14:paraId="480A120C" w14:textId="77777777" w:rsidR="00517173" w:rsidRDefault="00517173" w:rsidP="00A668FB">
      <w:r>
        <w:br w:type="page"/>
      </w:r>
    </w:p>
    <w:p w14:paraId="45632E2D" w14:textId="7D33CAED" w:rsidR="00517173" w:rsidRDefault="00517173" w:rsidP="00A668FB">
      <w:pPr>
        <w:pStyle w:val="Indice"/>
      </w:pPr>
      <w:r>
        <w:lastRenderedPageBreak/>
        <w:t>INDICE</w:t>
      </w:r>
    </w:p>
    <w:p w14:paraId="46FCD55E" w14:textId="77777777" w:rsidR="00EC699C" w:rsidRPr="00EC699C" w:rsidRDefault="00EC699C" w:rsidP="00EC699C"/>
    <w:p w14:paraId="400EDE2E" w14:textId="476255D2" w:rsidR="00EA0CD0" w:rsidRDefault="00CA3625">
      <w:pPr>
        <w:pStyle w:val="Sommario2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14:ligatures w14:val="standardContextual"/>
        </w:rPr>
      </w:pPr>
      <w:r>
        <w:rPr>
          <w:iCs/>
        </w:rPr>
        <w:fldChar w:fldCharType="begin"/>
      </w:r>
      <w:r>
        <w:rPr>
          <w:iCs/>
        </w:rPr>
        <w:instrText xml:space="preserve"> TOC \h \z \t "Titolo 1;2;Titolo 2;3;Titolo 3;4;Premessa-Introduzione;1" </w:instrText>
      </w:r>
      <w:r>
        <w:rPr>
          <w:iCs/>
        </w:rPr>
        <w:fldChar w:fldCharType="separate"/>
      </w:r>
      <w:hyperlink w:anchor="_Toc219989892" w:history="1">
        <w:r w:rsidR="00EA0CD0" w:rsidRPr="00E54E5F">
          <w:rPr>
            <w:rStyle w:val="Collegamentoipertestuale"/>
          </w:rPr>
          <w:t>1.</w:t>
        </w:r>
        <w:r w:rsidR="00EA0CD0">
          <w:rPr>
            <w:rFonts w:asciiTheme="minorHAnsi" w:eastAsiaTheme="minorEastAsia" w:hAnsiTheme="minorHAnsi" w:cstheme="minorBidi"/>
            <w:b w:val="0"/>
            <w:bCs w:val="0"/>
            <w:caps w:val="0"/>
            <w:kern w:val="2"/>
            <w:sz w:val="24"/>
            <w14:ligatures w14:val="standardContextual"/>
          </w:rPr>
          <w:tab/>
        </w:r>
        <w:r w:rsidR="00EA0CD0" w:rsidRPr="00E54E5F">
          <w:rPr>
            <w:rStyle w:val="Collegamentoipertestuale"/>
          </w:rPr>
          <w:t>INTRODUZIONE</w:t>
        </w:r>
        <w:r w:rsidR="00EA0CD0">
          <w:rPr>
            <w:webHidden/>
          </w:rPr>
          <w:tab/>
        </w:r>
        <w:r w:rsidR="00EA0CD0">
          <w:rPr>
            <w:webHidden/>
          </w:rPr>
          <w:fldChar w:fldCharType="begin"/>
        </w:r>
        <w:r w:rsidR="00EA0CD0">
          <w:rPr>
            <w:webHidden/>
          </w:rPr>
          <w:instrText xml:space="preserve"> PAGEREF _Toc219989892 \h </w:instrText>
        </w:r>
        <w:r w:rsidR="00EA0CD0">
          <w:rPr>
            <w:webHidden/>
          </w:rPr>
        </w:r>
        <w:r w:rsidR="00EA0CD0">
          <w:rPr>
            <w:webHidden/>
          </w:rPr>
          <w:fldChar w:fldCharType="separate"/>
        </w:r>
        <w:r w:rsidR="00EA0CD0">
          <w:rPr>
            <w:webHidden/>
          </w:rPr>
          <w:t>3</w:t>
        </w:r>
        <w:r w:rsidR="00EA0CD0">
          <w:rPr>
            <w:webHidden/>
          </w:rPr>
          <w:fldChar w:fldCharType="end"/>
        </w:r>
      </w:hyperlink>
    </w:p>
    <w:p w14:paraId="156E5857" w14:textId="3745E283" w:rsidR="00EA0CD0" w:rsidRDefault="00EA0CD0">
      <w:pPr>
        <w:pStyle w:val="Sommario3"/>
        <w:rPr>
          <w:rFonts w:asciiTheme="minorHAnsi" w:eastAsiaTheme="minorEastAsia" w:hAnsiTheme="minorHAnsi" w:cstheme="minorBidi"/>
          <w:smallCaps w:val="0"/>
          <w:kern w:val="2"/>
          <w:sz w:val="24"/>
          <w14:ligatures w14:val="standardContextual"/>
        </w:rPr>
      </w:pPr>
      <w:hyperlink w:anchor="_Toc219989893" w:history="1">
        <w:r w:rsidRPr="00E54E5F">
          <w:rPr>
            <w:rStyle w:val="Collegamentoipertestuale"/>
          </w:rPr>
          <w:t>1.1</w:t>
        </w:r>
        <w:r>
          <w:rPr>
            <w:rFonts w:asciiTheme="minorHAnsi" w:eastAsiaTheme="minorEastAsia" w:hAnsiTheme="minorHAnsi" w:cstheme="minorBidi"/>
            <w:smallCaps w:val="0"/>
            <w:kern w:val="2"/>
            <w:sz w:val="24"/>
            <w14:ligatures w14:val="standardContextual"/>
          </w:rPr>
          <w:tab/>
        </w:r>
        <w:r w:rsidRPr="00E54E5F">
          <w:rPr>
            <w:rStyle w:val="Collegamentoipertestuale"/>
          </w:rPr>
          <w:t>MFA Caching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_Toc219989893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453FBBFA" w14:textId="147A8BCA" w:rsidR="00EA0CD0" w:rsidRDefault="00EA0CD0">
      <w:pPr>
        <w:pStyle w:val="Sommario2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14:ligatures w14:val="standardContextual"/>
        </w:rPr>
      </w:pPr>
      <w:hyperlink w:anchor="_Toc219989894" w:history="1">
        <w:r w:rsidRPr="00E54E5F">
          <w:rPr>
            <w:rStyle w:val="Collegamentoipertestuale"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kern w:val="2"/>
            <w:sz w:val="24"/>
            <w14:ligatures w14:val="standardContextual"/>
          </w:rPr>
          <w:tab/>
        </w:r>
        <w:r w:rsidRPr="00E54E5F">
          <w:rPr>
            <w:rStyle w:val="Collegamentoipertestuale"/>
          </w:rPr>
          <w:t>Download MFA Caching via Powershell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_Toc219989894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6D3B15E5" w14:textId="391B2C67" w:rsidR="00A9525B" w:rsidRDefault="00CA3625" w:rsidP="00A854B9">
      <w:pPr>
        <w:pStyle w:val="Corpotesto"/>
        <w:ind w:left="0"/>
      </w:pPr>
      <w:r>
        <w:fldChar w:fldCharType="end"/>
      </w:r>
    </w:p>
    <w:p w14:paraId="5A416CA2" w14:textId="1AF172B9" w:rsidR="00D718DA" w:rsidRPr="00A9525B" w:rsidRDefault="00A9525B" w:rsidP="00A9525B">
      <w:pPr>
        <w:tabs>
          <w:tab w:val="left" w:pos="3150"/>
        </w:tabs>
      </w:pPr>
      <w:r>
        <w:tab/>
      </w:r>
    </w:p>
    <w:p w14:paraId="0EC3EBF4" w14:textId="77777777" w:rsidR="00A668FB" w:rsidRDefault="00563801" w:rsidP="00A668FB">
      <w:pPr>
        <w:pStyle w:val="Titolo1"/>
      </w:pPr>
      <w:bookmarkStart w:id="0" w:name="_Toc219989892"/>
      <w:r>
        <w:rPr>
          <w:caps w:val="0"/>
        </w:rPr>
        <w:lastRenderedPageBreak/>
        <w:t>INTRODUZIONE</w:t>
      </w:r>
      <w:bookmarkEnd w:id="0"/>
    </w:p>
    <w:p w14:paraId="7DC22671" w14:textId="5586E1FA" w:rsidR="00BC0582" w:rsidRDefault="00BC0582" w:rsidP="00BC0582">
      <w:pPr>
        <w:pStyle w:val="Corpotesto"/>
      </w:pPr>
      <w:r>
        <w:t xml:space="preserve">Il </w:t>
      </w:r>
      <w:r w:rsidRPr="004C47B2">
        <w:t xml:space="preserve">PSMP è un proxy SSH </w:t>
      </w:r>
      <w:r>
        <w:t>che può essere usato da</w:t>
      </w:r>
      <w:r w:rsidRPr="004C47B2">
        <w:t xml:space="preserve">gli utenti che </w:t>
      </w:r>
      <w:r>
        <w:t>preferiscono</w:t>
      </w:r>
      <w:r w:rsidRPr="004C47B2">
        <w:t xml:space="preserve"> </w:t>
      </w:r>
      <w:r>
        <w:t>utilizzare</w:t>
      </w:r>
      <w:r w:rsidRPr="004C47B2">
        <w:t xml:space="preserve"> </w:t>
      </w:r>
      <w:r w:rsidR="00E808C0">
        <w:t xml:space="preserve">il proprio client </w:t>
      </w:r>
      <w:r>
        <w:t>senza accedere al PVWA.</w:t>
      </w:r>
    </w:p>
    <w:p w14:paraId="1C49AA00" w14:textId="77777777" w:rsidR="00BC0582" w:rsidRDefault="00BC0582" w:rsidP="00BC0582">
      <w:pPr>
        <w:pStyle w:val="Corpotesto"/>
      </w:pPr>
      <w:r>
        <w:t>I servizi PSMP sono i seguenti:</w:t>
      </w:r>
    </w:p>
    <w:tbl>
      <w:tblPr>
        <w:tblStyle w:val="Grigliatabella"/>
        <w:tblW w:w="0" w:type="auto"/>
        <w:tblInd w:w="794" w:type="dxa"/>
        <w:tblLook w:val="04A0" w:firstRow="1" w:lastRow="0" w:firstColumn="1" w:lastColumn="0" w:noHBand="0" w:noVBand="1"/>
      </w:tblPr>
      <w:tblGrid>
        <w:gridCol w:w="2016"/>
        <w:gridCol w:w="5968"/>
      </w:tblGrid>
      <w:tr w:rsidR="00BC0582" w14:paraId="14FC058B" w14:textId="77777777" w:rsidTr="009115BC">
        <w:tc>
          <w:tcPr>
            <w:tcW w:w="1611" w:type="dxa"/>
          </w:tcPr>
          <w:p w14:paraId="510B79AC" w14:textId="77777777" w:rsidR="00BC0582" w:rsidRDefault="00BC0582" w:rsidP="009115BC">
            <w:pPr>
              <w:pStyle w:val="Corpotesto"/>
              <w:spacing w:before="0"/>
              <w:ind w:left="0"/>
            </w:pPr>
            <w:r w:rsidRPr="007A4622">
              <w:rPr>
                <w:i/>
              </w:rPr>
              <w:t>psmp.sogei.it</w:t>
            </w:r>
          </w:p>
        </w:tc>
        <w:tc>
          <w:tcPr>
            <w:tcW w:w="6373" w:type="dxa"/>
          </w:tcPr>
          <w:p w14:paraId="404793C0" w14:textId="77777777" w:rsidR="00BC0582" w:rsidRDefault="00BC0582" w:rsidP="009115BC">
            <w:pPr>
              <w:pStyle w:val="Corpotesto"/>
              <w:spacing w:before="0"/>
              <w:ind w:left="0"/>
            </w:pPr>
            <w:r>
              <w:t>per i sistemi attestati alle reti raggiungibili da Campus</w:t>
            </w:r>
          </w:p>
        </w:tc>
      </w:tr>
      <w:tr w:rsidR="00BC0582" w14:paraId="7887F1B5" w14:textId="77777777" w:rsidTr="009115BC">
        <w:tc>
          <w:tcPr>
            <w:tcW w:w="1611" w:type="dxa"/>
          </w:tcPr>
          <w:p w14:paraId="236D6257" w14:textId="77777777" w:rsidR="00BC0582" w:rsidRDefault="00BC0582" w:rsidP="009115BC">
            <w:pPr>
              <w:pStyle w:val="Corpotesto"/>
              <w:spacing w:before="0"/>
              <w:ind w:left="0"/>
            </w:pPr>
            <w:r w:rsidRPr="007A4622">
              <w:rPr>
                <w:i/>
              </w:rPr>
              <w:t>psmptdm.sogei.it</w:t>
            </w:r>
          </w:p>
        </w:tc>
        <w:tc>
          <w:tcPr>
            <w:tcW w:w="6373" w:type="dxa"/>
          </w:tcPr>
          <w:p w14:paraId="366269F7" w14:textId="77777777" w:rsidR="00BC0582" w:rsidRDefault="00BC0582" w:rsidP="009115BC">
            <w:pPr>
              <w:pStyle w:val="Corpotesto"/>
              <w:spacing w:before="0"/>
              <w:ind w:left="0"/>
            </w:pPr>
            <w:r>
              <w:t xml:space="preserve">per i sistemi attestati a </w:t>
            </w:r>
            <w:proofErr w:type="spellStart"/>
            <w:r>
              <w:t>subnet</w:t>
            </w:r>
            <w:proofErr w:type="spellEnd"/>
            <w:r>
              <w:t xml:space="preserve"> raggiungibili solo da </w:t>
            </w:r>
            <w:proofErr w:type="spellStart"/>
            <w:r>
              <w:t>TdM</w:t>
            </w:r>
            <w:proofErr w:type="spellEnd"/>
            <w:r>
              <w:t xml:space="preserve"> (10.50.48.0), come ad es. i server di </w:t>
            </w:r>
            <w:proofErr w:type="gramStart"/>
            <w:r>
              <w:t>Corte dei Conti</w:t>
            </w:r>
            <w:proofErr w:type="gramEnd"/>
          </w:p>
        </w:tc>
      </w:tr>
      <w:tr w:rsidR="00BC0582" w14:paraId="031DBAB4" w14:textId="77777777" w:rsidTr="009115BC">
        <w:tc>
          <w:tcPr>
            <w:tcW w:w="1611" w:type="dxa"/>
          </w:tcPr>
          <w:p w14:paraId="1250A9D0" w14:textId="77777777" w:rsidR="00BC0582" w:rsidRDefault="00BC0582" w:rsidP="009115BC">
            <w:pPr>
              <w:pStyle w:val="Corpotesto"/>
              <w:spacing w:before="0"/>
              <w:ind w:left="0"/>
            </w:pPr>
            <w:r w:rsidRPr="009840A1">
              <w:t>STCCYBLPM1PSP</w:t>
            </w:r>
          </w:p>
        </w:tc>
        <w:tc>
          <w:tcPr>
            <w:tcW w:w="6373" w:type="dxa"/>
          </w:tcPr>
          <w:p w14:paraId="3B8F4A2F" w14:textId="77777777" w:rsidR="00BC0582" w:rsidRDefault="00BC0582" w:rsidP="009115BC">
            <w:pPr>
              <w:pStyle w:val="Corpotesto"/>
              <w:spacing w:before="0"/>
              <w:ind w:left="0"/>
            </w:pPr>
            <w:r>
              <w:t>per i sistemi attestati alle reti C</w:t>
            </w:r>
            <w:r w:rsidRPr="002E252F">
              <w:t>artografico (</w:t>
            </w:r>
            <w:proofErr w:type="spellStart"/>
            <w:r>
              <w:t>M</w:t>
            </w:r>
            <w:r w:rsidRPr="002E252F">
              <w:t>ase</w:t>
            </w:r>
            <w:proofErr w:type="spellEnd"/>
            <w:r w:rsidRPr="002E252F">
              <w:t xml:space="preserve"> 2)</w:t>
            </w:r>
          </w:p>
        </w:tc>
      </w:tr>
      <w:tr w:rsidR="00BC0582" w14:paraId="7A6FF41F" w14:textId="77777777" w:rsidTr="009115BC">
        <w:tc>
          <w:tcPr>
            <w:tcW w:w="1611" w:type="dxa"/>
          </w:tcPr>
          <w:p w14:paraId="269045C3" w14:textId="77777777" w:rsidR="00BC0582" w:rsidRDefault="00BC0582" w:rsidP="009115BC">
            <w:pPr>
              <w:pStyle w:val="Corpotesto"/>
              <w:spacing w:before="0"/>
              <w:ind w:left="0"/>
            </w:pPr>
            <w:r w:rsidRPr="00B37B68">
              <w:t>STCCYBLPM2PSP </w:t>
            </w:r>
          </w:p>
        </w:tc>
        <w:tc>
          <w:tcPr>
            <w:tcW w:w="6373" w:type="dxa"/>
          </w:tcPr>
          <w:p w14:paraId="07D1106E" w14:textId="77777777" w:rsidR="00BC0582" w:rsidRDefault="00BC0582" w:rsidP="009115BC">
            <w:pPr>
              <w:pStyle w:val="Corpotesto"/>
              <w:spacing w:before="0"/>
              <w:ind w:left="0"/>
            </w:pPr>
            <w:r>
              <w:t xml:space="preserve">per i sistemi attestati alle reti </w:t>
            </w:r>
            <w:r w:rsidRPr="002E252F">
              <w:t>Colombo (</w:t>
            </w:r>
            <w:proofErr w:type="spellStart"/>
            <w:r>
              <w:t>M</w:t>
            </w:r>
            <w:r w:rsidRPr="002E252F">
              <w:t>ase</w:t>
            </w:r>
            <w:proofErr w:type="spellEnd"/>
            <w:r w:rsidRPr="002E252F">
              <w:t xml:space="preserve"> 1)</w:t>
            </w:r>
          </w:p>
        </w:tc>
      </w:tr>
      <w:tr w:rsidR="00BC0582" w14:paraId="113C4A0B" w14:textId="77777777" w:rsidTr="009115BC">
        <w:trPr>
          <w:trHeight w:val="61"/>
        </w:trPr>
        <w:tc>
          <w:tcPr>
            <w:tcW w:w="1611" w:type="dxa"/>
          </w:tcPr>
          <w:p w14:paraId="33F530E3" w14:textId="77777777" w:rsidR="00BC0582" w:rsidRDefault="00BC0582" w:rsidP="009115BC">
            <w:pPr>
              <w:pStyle w:val="Corpotesto"/>
              <w:spacing w:before="0"/>
              <w:ind w:left="0"/>
            </w:pPr>
            <w:r w:rsidRPr="00B37B68">
              <w:t>STCCYBLPMIMPP</w:t>
            </w:r>
          </w:p>
        </w:tc>
        <w:tc>
          <w:tcPr>
            <w:tcW w:w="6373" w:type="dxa"/>
          </w:tcPr>
          <w:p w14:paraId="60615665" w14:textId="77777777" w:rsidR="00BC0582" w:rsidRDefault="00BC0582" w:rsidP="009115BC">
            <w:pPr>
              <w:pStyle w:val="Corpotesto"/>
              <w:spacing w:before="0"/>
              <w:ind w:left="0"/>
            </w:pPr>
            <w:r>
              <w:t>per i sistemi attestati alle reti MIM</w:t>
            </w:r>
          </w:p>
        </w:tc>
      </w:tr>
      <w:tr w:rsidR="00BC0582" w14:paraId="02E17A3C" w14:textId="77777777" w:rsidTr="009115BC">
        <w:trPr>
          <w:trHeight w:val="58"/>
        </w:trPr>
        <w:tc>
          <w:tcPr>
            <w:tcW w:w="1611" w:type="dxa"/>
          </w:tcPr>
          <w:p w14:paraId="50F14A4F" w14:textId="77777777" w:rsidR="00BC0582" w:rsidRDefault="00BC0582" w:rsidP="009115BC">
            <w:pPr>
              <w:pStyle w:val="Corpotesto"/>
              <w:spacing w:before="0"/>
              <w:ind w:left="0"/>
            </w:pPr>
            <w:r w:rsidRPr="00B37B68">
              <w:t>10.50.212.180</w:t>
            </w:r>
          </w:p>
        </w:tc>
        <w:tc>
          <w:tcPr>
            <w:tcW w:w="6373" w:type="dxa"/>
          </w:tcPr>
          <w:p w14:paraId="53BC8905" w14:textId="77777777" w:rsidR="00BC0582" w:rsidRDefault="00BC0582" w:rsidP="009115BC">
            <w:pPr>
              <w:pStyle w:val="Corpotesto"/>
              <w:spacing w:before="0"/>
              <w:ind w:left="0"/>
            </w:pPr>
            <w:r>
              <w:t>per i sistemi attestati su Azure</w:t>
            </w:r>
          </w:p>
        </w:tc>
      </w:tr>
    </w:tbl>
    <w:p w14:paraId="1F1AF51D" w14:textId="77777777" w:rsidR="00BC0582" w:rsidRDefault="00BC0582" w:rsidP="00BC0582">
      <w:pPr>
        <w:pStyle w:val="Corpotesto"/>
      </w:pPr>
      <w:r>
        <w:t>Il formato della stringa di connessione del client SSH è il seguente:</w:t>
      </w:r>
    </w:p>
    <w:p w14:paraId="683A1E8B" w14:textId="77777777" w:rsidR="00BC0582" w:rsidRDefault="00BC0582" w:rsidP="00BC0582">
      <w:pPr>
        <w:pStyle w:val="Corpotesto"/>
        <w:ind w:left="1594" w:firstLine="6"/>
      </w:pPr>
      <w:proofErr w:type="spellStart"/>
      <w:r>
        <w:t>UtenteDomus</w:t>
      </w:r>
      <w:r w:rsidRPr="00437305">
        <w:rPr>
          <w:b/>
        </w:rPr>
        <w:t>@</w:t>
      </w:r>
      <w:r>
        <w:t>account_di</w:t>
      </w:r>
      <w:proofErr w:type="spellEnd"/>
      <w:r>
        <w:t xml:space="preserve"> _S.O.</w:t>
      </w:r>
      <w:r w:rsidRPr="00437305">
        <w:rPr>
          <w:b/>
        </w:rPr>
        <w:t>@</w:t>
      </w:r>
      <w:proofErr w:type="spellStart"/>
      <w:r>
        <w:t>IP_del_server_target</w:t>
      </w:r>
      <w:proofErr w:type="spellEnd"/>
      <w:r w:rsidRPr="00437305">
        <w:rPr>
          <w:b/>
        </w:rPr>
        <w:t>@</w:t>
      </w:r>
      <w:r w:rsidRPr="00D460FB">
        <w:t xml:space="preserve"> psmp.sogei.it</w:t>
      </w:r>
    </w:p>
    <w:p w14:paraId="18B2B681" w14:textId="77777777" w:rsidR="00BC0582" w:rsidRDefault="00BC0582" w:rsidP="00BC0582">
      <w:pPr>
        <w:pStyle w:val="Corpotesto"/>
      </w:pPr>
      <w:r>
        <w:t>Esempio:</w:t>
      </w:r>
    </w:p>
    <w:p w14:paraId="1B103DF2" w14:textId="77777777" w:rsidR="00BC0582" w:rsidRDefault="00BC0582" w:rsidP="00BC0582">
      <w:pPr>
        <w:pStyle w:val="Corpotesto"/>
        <w:ind w:left="1594" w:firstLine="6"/>
      </w:pPr>
      <w:hyperlink r:id="rId11" w:history="1">
        <w:r w:rsidRPr="00667772">
          <w:rPr>
            <w:rStyle w:val="Collegamentoipertestuale"/>
          </w:rPr>
          <w:t>gcriaco@root@26.0.134.57@psmp.sogei.it</w:t>
        </w:r>
      </w:hyperlink>
    </w:p>
    <w:p w14:paraId="0F4901BA" w14:textId="768BA32F" w:rsidR="00A471DF" w:rsidRPr="006C635B" w:rsidRDefault="006C635B" w:rsidP="006C635B">
      <w:pPr>
        <w:pStyle w:val="Corpotesto"/>
        <w:rPr>
          <w:iCs/>
        </w:rPr>
      </w:pPr>
      <w:bookmarkStart w:id="1" w:name="_Toc52462701"/>
      <w:r w:rsidRPr="006C635B">
        <w:rPr>
          <w:iCs/>
        </w:rPr>
        <w:t xml:space="preserve">I </w:t>
      </w:r>
      <w:r w:rsidR="00E342A8" w:rsidRPr="006C635B">
        <w:rPr>
          <w:iCs/>
        </w:rPr>
        <w:t xml:space="preserve"> </w:t>
      </w:r>
      <w:r>
        <w:rPr>
          <w:iCs/>
        </w:rPr>
        <w:t>paragrafi seguenti descrivono come utilizzare il PSMP con l’MFA Caching.</w:t>
      </w:r>
      <w:r w:rsidR="00E342A8" w:rsidRPr="006C635B">
        <w:rPr>
          <w:iCs/>
        </w:rPr>
        <w:t xml:space="preserve">                             </w:t>
      </w:r>
    </w:p>
    <w:p w14:paraId="7ED40493" w14:textId="46FCD42C" w:rsidR="00231BC8" w:rsidRPr="00BC0582" w:rsidRDefault="005B55AF" w:rsidP="00CC13C0">
      <w:pPr>
        <w:pStyle w:val="Titolo2"/>
      </w:pPr>
      <w:bookmarkStart w:id="2" w:name="_MFA_Caching"/>
      <w:bookmarkStart w:id="3" w:name="_Toc219989893"/>
      <w:bookmarkEnd w:id="2"/>
      <w:r w:rsidRPr="00BC0582">
        <w:t>MFA</w:t>
      </w:r>
      <w:r w:rsidR="00231BC8" w:rsidRPr="00BC0582">
        <w:t xml:space="preserve"> Caching</w:t>
      </w:r>
      <w:bookmarkEnd w:id="3"/>
    </w:p>
    <w:p w14:paraId="26C06A99" w14:textId="2EFDFBA0" w:rsidR="00231BC8" w:rsidRDefault="00231BC8" w:rsidP="00231BC8">
      <w:pPr>
        <w:pStyle w:val="Corpotesto"/>
      </w:pPr>
      <w:r>
        <w:t>In alternativa all’autenticazione effettuata con password</w:t>
      </w:r>
      <w:r w:rsidR="00D1595F">
        <w:t xml:space="preserve"> </w:t>
      </w:r>
      <w:r w:rsidR="00E808C0">
        <w:t>e</w:t>
      </w:r>
      <w:r w:rsidR="00D1595F">
        <w:t xml:space="preserve"> secondo fattore di autenticazione</w:t>
      </w:r>
      <w:r w:rsidR="00BB0F68">
        <w:t>,</w:t>
      </w:r>
      <w:r>
        <w:t xml:space="preserve"> si può </w:t>
      </w:r>
      <w:r w:rsidR="002414E0">
        <w:t xml:space="preserve">scaricare la </w:t>
      </w:r>
      <w:r w:rsidR="00E808C0">
        <w:t xml:space="preserve">propria </w:t>
      </w:r>
      <w:r w:rsidR="002414E0">
        <w:t xml:space="preserve">chiave di autenticazione valida per </w:t>
      </w:r>
      <w:r w:rsidR="00CC13C0">
        <w:t>quattro</w:t>
      </w:r>
      <w:r w:rsidR="00BB0F68">
        <w:t xml:space="preserve"> ore</w:t>
      </w:r>
      <w:r w:rsidR="002414E0">
        <w:t>.</w:t>
      </w:r>
    </w:p>
    <w:p w14:paraId="3EC63856" w14:textId="50CAEAE0" w:rsidR="002414E0" w:rsidRDefault="00233CAE" w:rsidP="00231BC8">
      <w:pPr>
        <w:pStyle w:val="Corpotesto"/>
      </w:pPr>
      <w:r>
        <w:t>A</w:t>
      </w:r>
      <w:r w:rsidR="002414E0">
        <w:t xml:space="preserve">ccedere </w:t>
      </w:r>
      <w:r>
        <w:t>al PVWA,</w:t>
      </w:r>
      <w:r w:rsidR="002414E0">
        <w:t xml:space="preserve"> tab “Account”</w:t>
      </w:r>
      <w:r>
        <w:t>, e</w:t>
      </w:r>
      <w:r w:rsidR="002414E0">
        <w:t xml:space="preserve"> scegliere “</w:t>
      </w:r>
      <w:r w:rsidR="002414E0" w:rsidRPr="002414E0">
        <w:t>PSM for SSH MFA Caching</w:t>
      </w:r>
      <w:r w:rsidR="002414E0">
        <w:t xml:space="preserve">”. </w:t>
      </w:r>
    </w:p>
    <w:p w14:paraId="556C2364" w14:textId="77777777" w:rsidR="00231BC8" w:rsidRDefault="00A471DF" w:rsidP="00437305">
      <w:pPr>
        <w:pStyle w:val="Corpotes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2DEDA8F" wp14:editId="5A735479">
                <wp:simplePos x="0" y="0"/>
                <wp:positionH relativeFrom="column">
                  <wp:posOffset>755318</wp:posOffset>
                </wp:positionH>
                <wp:positionV relativeFrom="paragraph">
                  <wp:posOffset>3154790</wp:posOffset>
                </wp:positionV>
                <wp:extent cx="1025718" cy="166977"/>
                <wp:effectExtent l="0" t="0" r="22225" b="24130"/>
                <wp:wrapNone/>
                <wp:docPr id="22" name="Rettangolo con angoli arrotondati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5718" cy="166977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C08AAD" id="Rettangolo con angoli arrotondati 22" o:spid="_x0000_s1026" style="position:absolute;margin-left:59.45pt;margin-top:248.4pt;width:80.75pt;height:13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" filled="f" strokecolor="red" strokeweight="2pt"/>
            </w:pict>
          </mc:Fallback>
        </mc:AlternateContent>
      </w:r>
      <w:r w:rsidR="00B773F2">
        <w:rPr>
          <w:noProof/>
          <w:szCs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D5203E6" wp14:editId="7E6C7C05">
                <wp:simplePos x="0" y="0"/>
                <wp:positionH relativeFrom="column">
                  <wp:posOffset>1813947</wp:posOffset>
                </wp:positionH>
                <wp:positionV relativeFrom="paragraph">
                  <wp:posOffset>1235074</wp:posOffset>
                </wp:positionV>
                <wp:extent cx="1368563" cy="1916264"/>
                <wp:effectExtent l="0" t="38100" r="60325" b="27305"/>
                <wp:wrapNone/>
                <wp:docPr id="25" name="Connettore 2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68563" cy="191626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8BBDE7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ttore 2 25" o:spid="_x0000_s1026" type="#_x0000_t32" style="position:absolute;margin-left:142.85pt;margin-top:97.25pt;width:107.75pt;height:150.9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" strokecolor="red">
                <v:stroke endarrow="block"/>
              </v:shape>
            </w:pict>
          </mc:Fallback>
        </mc:AlternateContent>
      </w:r>
      <w:r w:rsidR="00494B9A">
        <w:rPr>
          <w:noProof/>
          <w:szCs w:val="22"/>
        </w:rPr>
        <w:drawing>
          <wp:anchor distT="0" distB="0" distL="114300" distR="114300" simplePos="0" relativeHeight="251673600" behindDoc="0" locked="0" layoutInCell="1" allowOverlap="1" wp14:anchorId="2A895ECD" wp14:editId="7306A20E">
            <wp:simplePos x="0" y="0"/>
            <wp:positionH relativeFrom="page">
              <wp:posOffset>4778855</wp:posOffset>
            </wp:positionH>
            <wp:positionV relativeFrom="paragraph">
              <wp:posOffset>2551059</wp:posOffset>
            </wp:positionV>
            <wp:extent cx="241935" cy="241300"/>
            <wp:effectExtent l="0" t="0" r="5715" b="6350"/>
            <wp:wrapSquare wrapText="bothSides"/>
            <wp:docPr id="23" name="Immagin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14E0">
        <w:rPr>
          <w:noProof/>
        </w:rPr>
        <w:drawing>
          <wp:inline distT="0" distB="0" distL="0" distR="0" wp14:anchorId="6083ED24" wp14:editId="3ED1A729">
            <wp:extent cx="1579758" cy="3434964"/>
            <wp:effectExtent l="0" t="0" r="1905" b="0"/>
            <wp:docPr id="14" name="Im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90" r="3405"/>
                    <a:stretch/>
                  </pic:blipFill>
                  <pic:spPr bwMode="auto">
                    <a:xfrm>
                      <a:off x="0" y="0"/>
                      <a:ext cx="1582531" cy="3440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414E0" w:rsidRPr="002414E0">
        <w:rPr>
          <w:noProof/>
        </w:rPr>
        <w:t xml:space="preserve"> </w:t>
      </w:r>
      <w:r w:rsidR="002414E0">
        <w:rPr>
          <w:noProof/>
        </w:rPr>
        <w:t xml:space="preserve">     </w:t>
      </w:r>
      <w:r w:rsidR="002414E0">
        <w:rPr>
          <w:noProof/>
        </w:rPr>
        <w:drawing>
          <wp:anchor distT="0" distB="0" distL="114300" distR="114300" simplePos="0" relativeHeight="251672576" behindDoc="0" locked="0" layoutInCell="1" allowOverlap="1" wp14:anchorId="2BB728D0" wp14:editId="2CA58550">
            <wp:simplePos x="0" y="0"/>
            <wp:positionH relativeFrom="column">
              <wp:posOffset>2243455</wp:posOffset>
            </wp:positionH>
            <wp:positionV relativeFrom="paragraph">
              <wp:posOffset>7620</wp:posOffset>
            </wp:positionV>
            <wp:extent cx="3331210" cy="3427730"/>
            <wp:effectExtent l="0" t="0" r="2540" b="1270"/>
            <wp:wrapSquare wrapText="bothSides"/>
            <wp:docPr id="15" name="Im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121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969F9A" w14:textId="77777777" w:rsidR="001F1D30" w:rsidRDefault="001F1D30" w:rsidP="00231BC8">
      <w:pPr>
        <w:pStyle w:val="Corpotesto"/>
      </w:pPr>
    </w:p>
    <w:p w14:paraId="6F9AA47F" w14:textId="01C7AB24" w:rsidR="00BB0F68" w:rsidRDefault="004A0CA7" w:rsidP="00BB0F68">
      <w:pPr>
        <w:pStyle w:val="Corpotesto"/>
      </w:pPr>
      <w:r>
        <w:t xml:space="preserve">Scaricare </w:t>
      </w:r>
      <w:r w:rsidR="007B17DE">
        <w:t>la chiave privata di interesse</w:t>
      </w:r>
      <w:r w:rsidR="00E808C0">
        <w:t xml:space="preserve"> e configurare opportunamente il proprio client</w:t>
      </w:r>
      <w:r w:rsidR="00BB0F68">
        <w:t>:</w:t>
      </w:r>
    </w:p>
    <w:p w14:paraId="0DF7ADA3" w14:textId="1A35F370" w:rsidR="00BB0F68" w:rsidRPr="00CC13C0" w:rsidRDefault="00182650" w:rsidP="00A77B14">
      <w:pPr>
        <w:pStyle w:val="Corpotesto"/>
        <w:rPr>
          <w:b/>
          <w:bCs/>
          <w:lang w:val="en-US"/>
        </w:rPr>
      </w:pPr>
      <w:proofErr w:type="spellStart"/>
      <w:r w:rsidRPr="00CC13C0">
        <w:rPr>
          <w:b/>
          <w:bCs/>
        </w:rPr>
        <w:t>PuTTY</w:t>
      </w:r>
      <w:proofErr w:type="spellEnd"/>
      <w:r w:rsidR="00A77B14" w:rsidRPr="00CC13C0">
        <w:rPr>
          <w:b/>
          <w:bCs/>
        </w:rPr>
        <w:t xml:space="preserve"> -</w:t>
      </w:r>
      <w:r w:rsidRPr="00CC13C0">
        <w:rPr>
          <w:b/>
          <w:bCs/>
        </w:rPr>
        <w:t xml:space="preserve"> </w:t>
      </w:r>
      <w:r w:rsidR="00E81A57" w:rsidRPr="00CC13C0">
        <w:rPr>
          <w:b/>
          <w:bCs/>
        </w:rPr>
        <w:t>chiave “PPK”</w:t>
      </w:r>
      <w:r w:rsidR="00A77B14" w:rsidRPr="00CC13C0">
        <w:rPr>
          <w:b/>
          <w:bCs/>
        </w:rPr>
        <w:t>:</w:t>
      </w:r>
      <w:r w:rsidR="00E81A57" w:rsidRPr="00CC13C0">
        <w:rPr>
          <w:b/>
          <w:bCs/>
        </w:rPr>
        <w:t xml:space="preserve"> </w:t>
      </w:r>
    </w:p>
    <w:p w14:paraId="7F78D093" w14:textId="77777777" w:rsidR="001B2545" w:rsidRDefault="00A9205C" w:rsidP="00231BC8">
      <w:pPr>
        <w:pStyle w:val="Corpotesto"/>
      </w:pPr>
      <w:r>
        <w:rPr>
          <w:noProof/>
        </w:rPr>
        <w:lastRenderedPageBreak/>
        <w:drawing>
          <wp:anchor distT="0" distB="0" distL="114300" distR="114300" simplePos="0" relativeHeight="251675648" behindDoc="1" locked="0" layoutInCell="1" allowOverlap="1" wp14:anchorId="64F8080E" wp14:editId="111982DE">
            <wp:simplePos x="0" y="0"/>
            <wp:positionH relativeFrom="margin">
              <wp:posOffset>653415</wp:posOffset>
            </wp:positionH>
            <wp:positionV relativeFrom="paragraph">
              <wp:posOffset>0</wp:posOffset>
            </wp:positionV>
            <wp:extent cx="3543300" cy="3503295"/>
            <wp:effectExtent l="0" t="0" r="0" b="1905"/>
            <wp:wrapTight wrapText="bothSides">
              <wp:wrapPolygon edited="0">
                <wp:start x="0" y="0"/>
                <wp:lineTo x="0" y="21494"/>
                <wp:lineTo x="21484" y="21494"/>
                <wp:lineTo x="21484" y="0"/>
                <wp:lineTo x="0" y="0"/>
              </wp:wrapPolygon>
            </wp:wrapTight>
            <wp:docPr id="27" name="Immagin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E684DF" w14:textId="77777777" w:rsidR="00231BC8" w:rsidRDefault="00231BC8" w:rsidP="00231BC8">
      <w:pPr>
        <w:pStyle w:val="Corpotesto"/>
      </w:pPr>
    </w:p>
    <w:p w14:paraId="1E844764" w14:textId="77777777" w:rsidR="00231BC8" w:rsidRDefault="00231BC8" w:rsidP="00231BC8">
      <w:pPr>
        <w:pStyle w:val="Corpotesto"/>
      </w:pPr>
    </w:p>
    <w:p w14:paraId="53B37BC7" w14:textId="3CD14AFA" w:rsidR="00231BC8" w:rsidRDefault="00231BC8" w:rsidP="00E17021">
      <w:pPr>
        <w:pStyle w:val="Corpotesto"/>
      </w:pPr>
    </w:p>
    <w:p w14:paraId="27A060D4" w14:textId="77777777" w:rsidR="00231BC8" w:rsidRDefault="00231BC8" w:rsidP="00E17021">
      <w:pPr>
        <w:pStyle w:val="Corpotesto"/>
      </w:pPr>
    </w:p>
    <w:p w14:paraId="4EAF6F32" w14:textId="77777777" w:rsidR="00231BC8" w:rsidRDefault="00231BC8" w:rsidP="00E17021">
      <w:pPr>
        <w:pStyle w:val="Corpotesto"/>
      </w:pPr>
    </w:p>
    <w:p w14:paraId="3B49A443" w14:textId="21AFCD6D" w:rsidR="00A9205C" w:rsidRDefault="00A9205C" w:rsidP="00E17021">
      <w:pPr>
        <w:pStyle w:val="Corpotesto"/>
      </w:pPr>
    </w:p>
    <w:p w14:paraId="132F62AD" w14:textId="77777777" w:rsidR="00A9205C" w:rsidRDefault="00A9205C" w:rsidP="00E17021">
      <w:pPr>
        <w:pStyle w:val="Corpotesto"/>
      </w:pPr>
    </w:p>
    <w:p w14:paraId="1BE95380" w14:textId="77777777" w:rsidR="00A9205C" w:rsidRDefault="00A9205C" w:rsidP="00E17021">
      <w:pPr>
        <w:pStyle w:val="Corpotesto"/>
      </w:pPr>
    </w:p>
    <w:p w14:paraId="6135285E" w14:textId="77777777" w:rsidR="00A9205C" w:rsidRDefault="00A9205C" w:rsidP="00E17021">
      <w:pPr>
        <w:pStyle w:val="Corpotesto"/>
      </w:pPr>
    </w:p>
    <w:p w14:paraId="4F5A9A4E" w14:textId="745004B3" w:rsidR="00A9205C" w:rsidRDefault="00A9205C" w:rsidP="00E17021">
      <w:pPr>
        <w:pStyle w:val="Corpotesto"/>
      </w:pPr>
    </w:p>
    <w:p w14:paraId="61DE7B59" w14:textId="77777777" w:rsidR="00A9205C" w:rsidRDefault="00A9205C" w:rsidP="00E17021">
      <w:pPr>
        <w:pStyle w:val="Corpotesto"/>
      </w:pPr>
    </w:p>
    <w:p w14:paraId="77852354" w14:textId="27445E32" w:rsidR="00A77B14" w:rsidRPr="00CC13C0" w:rsidRDefault="00A77B14" w:rsidP="00A77B14">
      <w:pPr>
        <w:pStyle w:val="Corpotesto"/>
        <w:rPr>
          <w:b/>
          <w:bCs/>
          <w:lang w:val="en-US"/>
        </w:rPr>
      </w:pPr>
      <w:proofErr w:type="spellStart"/>
      <w:r w:rsidRPr="00CC13C0">
        <w:rPr>
          <w:b/>
          <w:bCs/>
        </w:rPr>
        <w:t>MobaXterm</w:t>
      </w:r>
      <w:proofErr w:type="spellEnd"/>
      <w:r w:rsidR="00CC13C0" w:rsidRPr="00CC13C0">
        <w:rPr>
          <w:b/>
          <w:bCs/>
        </w:rPr>
        <w:t xml:space="preserve"> -</w:t>
      </w:r>
      <w:r w:rsidRPr="00CC13C0">
        <w:rPr>
          <w:b/>
          <w:bCs/>
        </w:rPr>
        <w:t xml:space="preserve"> chiave “</w:t>
      </w:r>
      <w:proofErr w:type="spellStart"/>
      <w:r w:rsidRPr="00CC13C0">
        <w:rPr>
          <w:b/>
          <w:bCs/>
        </w:rPr>
        <w:t>OpenSSH</w:t>
      </w:r>
      <w:proofErr w:type="spellEnd"/>
      <w:r w:rsidRPr="00CC13C0">
        <w:rPr>
          <w:b/>
          <w:bCs/>
        </w:rPr>
        <w:t>”:</w:t>
      </w:r>
    </w:p>
    <w:p w14:paraId="443E61A8" w14:textId="3A5838EF" w:rsidR="00BB0F68" w:rsidRDefault="00BB0F68" w:rsidP="00394997">
      <w:pPr>
        <w:pStyle w:val="Corpotesto"/>
        <w:ind w:left="800"/>
      </w:pPr>
      <w:r>
        <w:rPr>
          <w:noProof/>
        </w:rPr>
        <w:lastRenderedPageBreak/>
        <w:drawing>
          <wp:inline distT="0" distB="0" distL="0" distR="0" wp14:anchorId="658CEE81" wp14:editId="1BAF92C5">
            <wp:extent cx="3916539" cy="4067175"/>
            <wp:effectExtent l="0" t="0" r="8255" b="0"/>
            <wp:docPr id="1076207677" name="Immagine 1" descr="Immagine che contiene testo, schermata, softwa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207677" name="Immagine 1" descr="Immagine che contiene testo, schermata, software, numero&#10;&#10;Il contenuto generato dall'IA potrebbe non essere corret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21451" cy="4072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85E3F" w14:textId="5AD770E6" w:rsidR="00A9205C" w:rsidRPr="00CC13C0" w:rsidRDefault="00BB0F68" w:rsidP="00394997">
      <w:pPr>
        <w:pStyle w:val="Corpotesto"/>
        <w:ind w:left="800"/>
        <w:rPr>
          <w:b/>
          <w:bCs/>
        </w:rPr>
      </w:pPr>
      <w:proofErr w:type="spellStart"/>
      <w:r w:rsidRPr="00CC13C0">
        <w:rPr>
          <w:b/>
          <w:bCs/>
        </w:rPr>
        <w:t>WinSSHTerm</w:t>
      </w:r>
      <w:proofErr w:type="spellEnd"/>
      <w:r w:rsidR="00A77B14" w:rsidRPr="00CC13C0">
        <w:rPr>
          <w:b/>
          <w:bCs/>
        </w:rPr>
        <w:t xml:space="preserve"> – chiave “PPK”</w:t>
      </w:r>
      <w:r w:rsidRPr="00CC13C0">
        <w:rPr>
          <w:b/>
          <w:bCs/>
        </w:rPr>
        <w:t>:</w:t>
      </w:r>
    </w:p>
    <w:p w14:paraId="6E626F6E" w14:textId="5BC0A198" w:rsidR="00BB0F68" w:rsidRDefault="00BB0F68" w:rsidP="00394997">
      <w:pPr>
        <w:pStyle w:val="Corpotesto"/>
        <w:ind w:left="800"/>
      </w:pPr>
      <w:r>
        <w:rPr>
          <w:noProof/>
        </w:rPr>
        <w:lastRenderedPageBreak/>
        <w:drawing>
          <wp:inline distT="0" distB="0" distL="0" distR="0" wp14:anchorId="08042987" wp14:editId="478C58B7">
            <wp:extent cx="4229100" cy="3347715"/>
            <wp:effectExtent l="0" t="0" r="0" b="5715"/>
            <wp:docPr id="908935876" name="Immagine 1" descr="Immagine che contiene testo, elettronica, schermata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935876" name="Immagine 1" descr="Immagine che contiene testo, elettronica, schermata, software&#10;&#10;Il contenuto generato dall'IA potrebbe non essere corret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44262" cy="3359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6269D" w14:textId="07A70E82" w:rsidR="00A77B14" w:rsidRPr="00CC13C0" w:rsidRDefault="00A77B14" w:rsidP="00394997">
      <w:pPr>
        <w:pStyle w:val="Corpotesto"/>
        <w:ind w:left="0" w:firstLine="794"/>
        <w:rPr>
          <w:b/>
          <w:bCs/>
        </w:rPr>
      </w:pPr>
      <w:r w:rsidRPr="00CC13C0">
        <w:rPr>
          <w:b/>
          <w:bCs/>
        </w:rPr>
        <w:t>Windows SSH – chiave “PPK”:</w:t>
      </w:r>
    </w:p>
    <w:p w14:paraId="070CB4FB" w14:textId="18456174" w:rsidR="00A77B14" w:rsidRDefault="00A77B14" w:rsidP="00CC13C0">
      <w:pPr>
        <w:pStyle w:val="Corpotesto"/>
      </w:pPr>
      <w:proofErr w:type="gramStart"/>
      <w:r>
        <w:t>E’</w:t>
      </w:r>
      <w:proofErr w:type="gramEnd"/>
      <w:r>
        <w:t xml:space="preserve"> necessario impostare i permessi sulla chiave all’utente in sessione. Può essere fatto mediante </w:t>
      </w:r>
      <w:r w:rsidR="00CC13C0">
        <w:t xml:space="preserve">script </w:t>
      </w:r>
      <w:r>
        <w:t>psmp.cmd:</w:t>
      </w:r>
    </w:p>
    <w:p w14:paraId="60D8E02A" w14:textId="77777777" w:rsidR="00FF18BC" w:rsidRPr="00FF18BC" w:rsidRDefault="00FF18BC" w:rsidP="00FF18BC">
      <w:pPr>
        <w:pStyle w:val="Corpotesto"/>
        <w:ind w:firstLine="794"/>
        <w:rPr>
          <w:i/>
          <w:iCs/>
          <w:sz w:val="16"/>
          <w:szCs w:val="16"/>
        </w:rPr>
      </w:pPr>
      <w:r w:rsidRPr="00FF18BC">
        <w:rPr>
          <w:i/>
          <w:iCs/>
          <w:sz w:val="16"/>
          <w:szCs w:val="16"/>
        </w:rPr>
        <w:t>@echo off</w:t>
      </w:r>
    </w:p>
    <w:p w14:paraId="7B1CA7DC" w14:textId="77777777" w:rsidR="00FF18BC" w:rsidRPr="00FF18BC" w:rsidRDefault="00FF18BC" w:rsidP="00FF18BC">
      <w:pPr>
        <w:pStyle w:val="Corpotesto"/>
        <w:ind w:firstLine="794"/>
        <w:rPr>
          <w:i/>
          <w:iCs/>
          <w:sz w:val="16"/>
          <w:szCs w:val="16"/>
        </w:rPr>
      </w:pPr>
      <w:r w:rsidRPr="00FF18BC">
        <w:rPr>
          <w:i/>
          <w:iCs/>
          <w:sz w:val="16"/>
          <w:szCs w:val="16"/>
        </w:rPr>
        <w:t>:: ------------------------------</w:t>
      </w:r>
    </w:p>
    <w:p w14:paraId="1560A5C0" w14:textId="77777777" w:rsidR="00FF18BC" w:rsidRPr="00FF18BC" w:rsidRDefault="00FF18BC" w:rsidP="00FF18BC">
      <w:pPr>
        <w:pStyle w:val="Corpotesto"/>
        <w:ind w:firstLine="794"/>
        <w:rPr>
          <w:i/>
          <w:iCs/>
          <w:sz w:val="16"/>
          <w:szCs w:val="16"/>
        </w:rPr>
      </w:pPr>
      <w:proofErr w:type="gramStart"/>
      <w:r w:rsidRPr="00FF18BC">
        <w:rPr>
          <w:i/>
          <w:iCs/>
          <w:sz w:val="16"/>
          <w:szCs w:val="16"/>
        </w:rPr>
        <w:t>::</w:t>
      </w:r>
      <w:proofErr w:type="gramEnd"/>
      <w:r w:rsidRPr="00FF18BC">
        <w:rPr>
          <w:i/>
          <w:iCs/>
          <w:sz w:val="16"/>
          <w:szCs w:val="16"/>
        </w:rPr>
        <w:t xml:space="preserve"> Script: </w:t>
      </w:r>
      <w:proofErr w:type="spellStart"/>
      <w:r w:rsidRPr="00FF18BC">
        <w:rPr>
          <w:i/>
          <w:iCs/>
          <w:sz w:val="16"/>
          <w:szCs w:val="16"/>
        </w:rPr>
        <w:t>psmp</w:t>
      </w:r>
      <w:proofErr w:type="spellEnd"/>
    </w:p>
    <w:p w14:paraId="37C36FEC" w14:textId="77777777" w:rsidR="00FF18BC" w:rsidRPr="00FF18BC" w:rsidRDefault="00FF18BC" w:rsidP="00FF18BC">
      <w:pPr>
        <w:pStyle w:val="Corpotesto"/>
        <w:ind w:firstLine="794"/>
        <w:rPr>
          <w:i/>
          <w:iCs/>
          <w:sz w:val="16"/>
          <w:szCs w:val="16"/>
        </w:rPr>
      </w:pPr>
      <w:proofErr w:type="gramStart"/>
      <w:r w:rsidRPr="00FF18BC">
        <w:rPr>
          <w:i/>
          <w:iCs/>
          <w:sz w:val="16"/>
          <w:szCs w:val="16"/>
        </w:rPr>
        <w:t>::</w:t>
      </w:r>
      <w:proofErr w:type="gramEnd"/>
      <w:r w:rsidRPr="00FF18BC">
        <w:rPr>
          <w:i/>
          <w:iCs/>
          <w:sz w:val="16"/>
          <w:szCs w:val="16"/>
        </w:rPr>
        <w:t xml:space="preserve"> Autore: Giuseppe Criaco</w:t>
      </w:r>
    </w:p>
    <w:p w14:paraId="5FA97AE9" w14:textId="77777777" w:rsidR="00FF18BC" w:rsidRPr="00FF18BC" w:rsidRDefault="00FF18BC" w:rsidP="00FF18BC">
      <w:pPr>
        <w:pStyle w:val="Corpotesto"/>
        <w:ind w:firstLine="794"/>
        <w:rPr>
          <w:i/>
          <w:iCs/>
          <w:sz w:val="16"/>
          <w:szCs w:val="16"/>
        </w:rPr>
      </w:pPr>
      <w:proofErr w:type="gramStart"/>
      <w:r w:rsidRPr="00FF18BC">
        <w:rPr>
          <w:i/>
          <w:iCs/>
          <w:sz w:val="16"/>
          <w:szCs w:val="16"/>
        </w:rPr>
        <w:t>::</w:t>
      </w:r>
      <w:proofErr w:type="gramEnd"/>
      <w:r w:rsidRPr="00FF18BC">
        <w:rPr>
          <w:i/>
          <w:iCs/>
          <w:sz w:val="16"/>
          <w:szCs w:val="16"/>
        </w:rPr>
        <w:t xml:space="preserve"> 23/01/2026   </w:t>
      </w:r>
    </w:p>
    <w:p w14:paraId="03DD361B" w14:textId="77777777" w:rsidR="00FF18BC" w:rsidRPr="00FF18BC" w:rsidRDefault="00FF18BC" w:rsidP="00FF18BC">
      <w:pPr>
        <w:pStyle w:val="Corpotesto"/>
        <w:ind w:firstLine="794"/>
        <w:rPr>
          <w:i/>
          <w:iCs/>
          <w:sz w:val="16"/>
          <w:szCs w:val="16"/>
        </w:rPr>
      </w:pPr>
      <w:r w:rsidRPr="00FF18BC">
        <w:rPr>
          <w:i/>
          <w:iCs/>
          <w:sz w:val="16"/>
          <w:szCs w:val="16"/>
        </w:rPr>
        <w:t>:: ------------------------------</w:t>
      </w:r>
    </w:p>
    <w:p w14:paraId="58716E24" w14:textId="77777777" w:rsidR="00FF18BC" w:rsidRPr="00FF18BC" w:rsidRDefault="00FF18BC" w:rsidP="00FF18BC">
      <w:pPr>
        <w:pStyle w:val="Corpotesto"/>
        <w:ind w:firstLine="794"/>
        <w:rPr>
          <w:i/>
          <w:iCs/>
          <w:sz w:val="16"/>
          <w:szCs w:val="16"/>
        </w:rPr>
      </w:pPr>
    </w:p>
    <w:p w14:paraId="129B4E19" w14:textId="77777777" w:rsidR="00FF18BC" w:rsidRPr="00FF18BC" w:rsidRDefault="00FF18BC" w:rsidP="00FF18BC">
      <w:pPr>
        <w:pStyle w:val="Corpotesto"/>
        <w:ind w:firstLine="794"/>
        <w:rPr>
          <w:i/>
          <w:iCs/>
          <w:sz w:val="16"/>
          <w:szCs w:val="16"/>
        </w:rPr>
      </w:pPr>
      <w:proofErr w:type="spellStart"/>
      <w:r w:rsidRPr="00FF18BC">
        <w:rPr>
          <w:i/>
          <w:iCs/>
          <w:sz w:val="16"/>
          <w:szCs w:val="16"/>
        </w:rPr>
        <w:t>echo</w:t>
      </w:r>
      <w:proofErr w:type="spellEnd"/>
      <w:r w:rsidRPr="00FF18BC">
        <w:rPr>
          <w:i/>
          <w:iCs/>
          <w:sz w:val="16"/>
          <w:szCs w:val="16"/>
        </w:rPr>
        <w:t xml:space="preserve"> === Impostazione permessi su chiave privata ===</w:t>
      </w:r>
    </w:p>
    <w:p w14:paraId="6B0FC196" w14:textId="77777777" w:rsidR="00FF18BC" w:rsidRPr="00FF18BC" w:rsidRDefault="00FF18BC" w:rsidP="00FF18BC">
      <w:pPr>
        <w:pStyle w:val="Corpotesto"/>
        <w:ind w:firstLine="794"/>
        <w:rPr>
          <w:i/>
          <w:iCs/>
          <w:sz w:val="16"/>
          <w:szCs w:val="16"/>
        </w:rPr>
      </w:pPr>
      <w:r w:rsidRPr="00FF18BC">
        <w:rPr>
          <w:i/>
          <w:iCs/>
          <w:sz w:val="16"/>
          <w:szCs w:val="16"/>
        </w:rPr>
        <w:t>Set KEY="c:\temp\key.pem"</w:t>
      </w:r>
    </w:p>
    <w:p w14:paraId="568293A6" w14:textId="77777777" w:rsidR="00FF18BC" w:rsidRPr="00FF18BC" w:rsidRDefault="00FF18BC" w:rsidP="00FF18BC">
      <w:pPr>
        <w:pStyle w:val="Corpotesto"/>
        <w:ind w:firstLine="794"/>
        <w:rPr>
          <w:i/>
          <w:iCs/>
          <w:sz w:val="16"/>
          <w:szCs w:val="16"/>
        </w:rPr>
      </w:pPr>
      <w:proofErr w:type="spellStart"/>
      <w:r w:rsidRPr="00FF18BC">
        <w:rPr>
          <w:i/>
          <w:iCs/>
          <w:sz w:val="16"/>
          <w:szCs w:val="16"/>
        </w:rPr>
        <w:t>icacls</w:t>
      </w:r>
      <w:proofErr w:type="spellEnd"/>
      <w:r w:rsidRPr="00FF18BC">
        <w:rPr>
          <w:i/>
          <w:iCs/>
          <w:sz w:val="16"/>
          <w:szCs w:val="16"/>
        </w:rPr>
        <w:t xml:space="preserve"> %KEY% /</w:t>
      </w:r>
      <w:proofErr w:type="spellStart"/>
      <w:r w:rsidRPr="00FF18BC">
        <w:rPr>
          <w:i/>
          <w:iCs/>
          <w:sz w:val="16"/>
          <w:szCs w:val="16"/>
        </w:rPr>
        <w:t>inheritance:r</w:t>
      </w:r>
      <w:proofErr w:type="spellEnd"/>
    </w:p>
    <w:p w14:paraId="6A672064" w14:textId="77777777" w:rsidR="00FF18BC" w:rsidRPr="00FF18BC" w:rsidRDefault="00FF18BC" w:rsidP="00FF18BC">
      <w:pPr>
        <w:pStyle w:val="Corpotesto"/>
        <w:ind w:firstLine="794"/>
        <w:rPr>
          <w:i/>
          <w:iCs/>
          <w:sz w:val="16"/>
          <w:szCs w:val="16"/>
        </w:rPr>
      </w:pPr>
      <w:proofErr w:type="spellStart"/>
      <w:r w:rsidRPr="00FF18BC">
        <w:rPr>
          <w:i/>
          <w:iCs/>
          <w:sz w:val="16"/>
          <w:szCs w:val="16"/>
        </w:rPr>
        <w:lastRenderedPageBreak/>
        <w:t>icacls</w:t>
      </w:r>
      <w:proofErr w:type="spellEnd"/>
      <w:r w:rsidRPr="00FF18BC">
        <w:rPr>
          <w:i/>
          <w:iCs/>
          <w:sz w:val="16"/>
          <w:szCs w:val="16"/>
        </w:rPr>
        <w:t xml:space="preserve"> %KEY% /</w:t>
      </w:r>
      <w:proofErr w:type="spellStart"/>
      <w:r w:rsidRPr="00FF18BC">
        <w:rPr>
          <w:i/>
          <w:iCs/>
          <w:sz w:val="16"/>
          <w:szCs w:val="16"/>
        </w:rPr>
        <w:t>grant:r</w:t>
      </w:r>
      <w:proofErr w:type="spellEnd"/>
      <w:r w:rsidRPr="00FF18BC">
        <w:rPr>
          <w:i/>
          <w:iCs/>
          <w:sz w:val="16"/>
          <w:szCs w:val="16"/>
        </w:rPr>
        <w:t xml:space="preserve"> %USERNAME%:F</w:t>
      </w:r>
    </w:p>
    <w:p w14:paraId="11529B69" w14:textId="77777777" w:rsidR="00FF18BC" w:rsidRPr="00FF18BC" w:rsidRDefault="00FF18BC" w:rsidP="00FF18BC">
      <w:pPr>
        <w:pStyle w:val="Corpotesto"/>
        <w:ind w:firstLine="794"/>
        <w:rPr>
          <w:i/>
          <w:iCs/>
          <w:sz w:val="16"/>
          <w:szCs w:val="16"/>
        </w:rPr>
      </w:pPr>
      <w:proofErr w:type="spellStart"/>
      <w:r w:rsidRPr="00FF18BC">
        <w:rPr>
          <w:i/>
          <w:iCs/>
          <w:sz w:val="16"/>
          <w:szCs w:val="16"/>
        </w:rPr>
        <w:t>icacls</w:t>
      </w:r>
      <w:proofErr w:type="spellEnd"/>
      <w:r w:rsidRPr="00FF18BC">
        <w:rPr>
          <w:i/>
          <w:iCs/>
          <w:sz w:val="16"/>
          <w:szCs w:val="16"/>
        </w:rPr>
        <w:t xml:space="preserve"> %KEY%</w:t>
      </w:r>
    </w:p>
    <w:p w14:paraId="2920C105" w14:textId="77777777" w:rsidR="00FF18BC" w:rsidRPr="00FF18BC" w:rsidRDefault="00FF18BC" w:rsidP="00FF18BC">
      <w:pPr>
        <w:pStyle w:val="Corpotesto"/>
        <w:ind w:firstLine="794"/>
        <w:rPr>
          <w:i/>
          <w:iCs/>
          <w:sz w:val="16"/>
          <w:szCs w:val="16"/>
        </w:rPr>
      </w:pPr>
    </w:p>
    <w:p w14:paraId="6899A74B" w14:textId="77777777" w:rsidR="00FF18BC" w:rsidRPr="00FF18BC" w:rsidRDefault="00FF18BC" w:rsidP="00FF18BC">
      <w:pPr>
        <w:pStyle w:val="Corpotesto"/>
        <w:ind w:firstLine="794"/>
        <w:rPr>
          <w:i/>
          <w:iCs/>
          <w:sz w:val="16"/>
          <w:szCs w:val="16"/>
        </w:rPr>
      </w:pPr>
      <w:proofErr w:type="spellStart"/>
      <w:r w:rsidRPr="00FF18BC">
        <w:rPr>
          <w:i/>
          <w:iCs/>
          <w:sz w:val="16"/>
          <w:szCs w:val="16"/>
        </w:rPr>
        <w:t>echo</w:t>
      </w:r>
      <w:proofErr w:type="spellEnd"/>
      <w:r w:rsidRPr="00FF18BC">
        <w:rPr>
          <w:i/>
          <w:iCs/>
          <w:sz w:val="16"/>
          <w:szCs w:val="16"/>
        </w:rPr>
        <w:t xml:space="preserve"> === Permessi impostati ===</w:t>
      </w:r>
    </w:p>
    <w:p w14:paraId="69B3D736" w14:textId="77777777" w:rsidR="00FF18BC" w:rsidRPr="00FF18BC" w:rsidRDefault="00FF18BC" w:rsidP="00FF18BC">
      <w:pPr>
        <w:pStyle w:val="Corpotesto"/>
        <w:ind w:firstLine="794"/>
        <w:rPr>
          <w:i/>
          <w:iCs/>
          <w:sz w:val="16"/>
          <w:szCs w:val="16"/>
        </w:rPr>
      </w:pPr>
      <w:proofErr w:type="spellStart"/>
      <w:r w:rsidRPr="00FF18BC">
        <w:rPr>
          <w:i/>
          <w:iCs/>
          <w:sz w:val="16"/>
          <w:szCs w:val="16"/>
        </w:rPr>
        <w:t>echo</w:t>
      </w:r>
      <w:proofErr w:type="spellEnd"/>
      <w:r w:rsidRPr="00FF18BC">
        <w:rPr>
          <w:i/>
          <w:iCs/>
          <w:sz w:val="16"/>
          <w:szCs w:val="16"/>
        </w:rPr>
        <w:t>.</w:t>
      </w:r>
    </w:p>
    <w:p w14:paraId="33543332" w14:textId="77777777" w:rsidR="00FF18BC" w:rsidRPr="00FF18BC" w:rsidRDefault="00FF18BC" w:rsidP="00FF18BC">
      <w:pPr>
        <w:pStyle w:val="Corpotesto"/>
        <w:ind w:firstLine="794"/>
        <w:rPr>
          <w:i/>
          <w:iCs/>
          <w:sz w:val="16"/>
          <w:szCs w:val="16"/>
        </w:rPr>
      </w:pPr>
    </w:p>
    <w:p w14:paraId="403CD351" w14:textId="77777777" w:rsidR="00FF18BC" w:rsidRPr="00FF18BC" w:rsidRDefault="00FF18BC" w:rsidP="00FF18BC">
      <w:pPr>
        <w:pStyle w:val="Corpotesto"/>
        <w:ind w:firstLine="794"/>
        <w:rPr>
          <w:i/>
          <w:iCs/>
          <w:sz w:val="16"/>
          <w:szCs w:val="16"/>
        </w:rPr>
      </w:pPr>
      <w:r w:rsidRPr="00FF18BC">
        <w:rPr>
          <w:i/>
          <w:iCs/>
          <w:sz w:val="16"/>
          <w:szCs w:val="16"/>
        </w:rPr>
        <w:t>:INIT</w:t>
      </w:r>
    </w:p>
    <w:p w14:paraId="78838F35" w14:textId="77777777" w:rsidR="00FF18BC" w:rsidRPr="00FF18BC" w:rsidRDefault="00FF18BC" w:rsidP="00FF18BC">
      <w:pPr>
        <w:pStyle w:val="Corpotesto"/>
        <w:ind w:firstLine="794"/>
        <w:rPr>
          <w:i/>
          <w:iCs/>
          <w:sz w:val="16"/>
          <w:szCs w:val="16"/>
        </w:rPr>
      </w:pPr>
      <w:r w:rsidRPr="00FF18BC">
        <w:rPr>
          <w:i/>
          <w:iCs/>
          <w:sz w:val="16"/>
          <w:szCs w:val="16"/>
        </w:rPr>
        <w:t xml:space="preserve">set /p HOST=IP o nome DNS: </w:t>
      </w:r>
    </w:p>
    <w:p w14:paraId="6A19DAB7" w14:textId="77777777" w:rsidR="00FF18BC" w:rsidRPr="00FF18BC" w:rsidRDefault="00FF18BC" w:rsidP="00FF18BC">
      <w:pPr>
        <w:pStyle w:val="Corpotesto"/>
        <w:ind w:firstLine="794"/>
        <w:rPr>
          <w:i/>
          <w:iCs/>
          <w:sz w:val="16"/>
          <w:szCs w:val="16"/>
        </w:rPr>
      </w:pPr>
      <w:proofErr w:type="spellStart"/>
      <w:r w:rsidRPr="00FF18BC">
        <w:rPr>
          <w:i/>
          <w:iCs/>
          <w:sz w:val="16"/>
          <w:szCs w:val="16"/>
        </w:rPr>
        <w:t>ssh</w:t>
      </w:r>
      <w:proofErr w:type="spellEnd"/>
      <w:r w:rsidRPr="00FF18BC">
        <w:rPr>
          <w:i/>
          <w:iCs/>
          <w:sz w:val="16"/>
          <w:szCs w:val="16"/>
        </w:rPr>
        <w:t xml:space="preserve"> %USERNAME%@root@%HOST%@psmp.sogei.it -i %KEY%</w:t>
      </w:r>
    </w:p>
    <w:p w14:paraId="7CE87F0F" w14:textId="77777777" w:rsidR="00FF18BC" w:rsidRPr="00FF18BC" w:rsidRDefault="00FF18BC" w:rsidP="00FF18BC">
      <w:pPr>
        <w:pStyle w:val="Corpotesto"/>
        <w:ind w:firstLine="794"/>
        <w:rPr>
          <w:i/>
          <w:iCs/>
          <w:sz w:val="16"/>
          <w:szCs w:val="16"/>
        </w:rPr>
      </w:pPr>
    </w:p>
    <w:p w14:paraId="42B62CE5" w14:textId="7E5F67D1" w:rsidR="00CC13C0" w:rsidRDefault="00FF18BC" w:rsidP="00FF18BC">
      <w:pPr>
        <w:pStyle w:val="Corpotesto"/>
        <w:ind w:left="0" w:firstLine="794"/>
      </w:pPr>
      <w:r w:rsidRPr="00FF18BC">
        <w:rPr>
          <w:i/>
          <w:iCs/>
          <w:sz w:val="16"/>
          <w:szCs w:val="16"/>
        </w:rPr>
        <w:t>goto INIT</w:t>
      </w:r>
    </w:p>
    <w:p w14:paraId="16248961" w14:textId="57FA91BF" w:rsidR="00B773F2" w:rsidRDefault="00B773F2" w:rsidP="00394997">
      <w:pPr>
        <w:pStyle w:val="Corpotesto"/>
        <w:ind w:left="0" w:firstLine="794"/>
      </w:pPr>
      <w:r>
        <w:t xml:space="preserve">Alla scadenza della </w:t>
      </w:r>
      <w:r w:rsidR="0057133B">
        <w:t>chiave</w:t>
      </w:r>
      <w:r>
        <w:t xml:space="preserve"> compare il seguente messaggio:</w:t>
      </w:r>
    </w:p>
    <w:p w14:paraId="12B716B2" w14:textId="77777777" w:rsidR="00A9205C" w:rsidRDefault="00C31558" w:rsidP="00E17021">
      <w:pPr>
        <w:pStyle w:val="Corpotesto"/>
      </w:pPr>
      <w:r>
        <w:rPr>
          <w:noProof/>
        </w:rPr>
        <w:drawing>
          <wp:inline distT="0" distB="0" distL="0" distR="0" wp14:anchorId="29A28728" wp14:editId="173B67ED">
            <wp:extent cx="5105400" cy="1024217"/>
            <wp:effectExtent l="0" t="0" r="0" b="5080"/>
            <wp:docPr id="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4353" cy="102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E76F2" w14:textId="17DEA026" w:rsidR="00231BC8" w:rsidRDefault="00B773F2" w:rsidP="00394997">
      <w:pPr>
        <w:pStyle w:val="Corpotesto"/>
      </w:pPr>
      <w:r>
        <w:t xml:space="preserve">Si può </w:t>
      </w:r>
      <w:r w:rsidR="0057133B">
        <w:t xml:space="preserve">completare </w:t>
      </w:r>
      <w:r w:rsidR="00394997">
        <w:t xml:space="preserve">la fase di </w:t>
      </w:r>
      <w:r w:rsidR="0057133B">
        <w:t>login</w:t>
      </w:r>
      <w:r>
        <w:t xml:space="preserve"> </w:t>
      </w:r>
      <w:r w:rsidR="0057133B">
        <w:t>impostando la</w:t>
      </w:r>
      <w:r>
        <w:t xml:space="preserve"> password di dominio</w:t>
      </w:r>
      <w:r w:rsidR="0057133B">
        <w:t>, o</w:t>
      </w:r>
      <w:r>
        <w:t xml:space="preserve">ppure scaricare una nuova </w:t>
      </w:r>
      <w:r w:rsidR="0057133B">
        <w:t>chiave in sostituzione di quella scaduta.</w:t>
      </w:r>
    </w:p>
    <w:p w14:paraId="4C22E5ED" w14:textId="28B7FF92" w:rsidR="006C635B" w:rsidRDefault="006C635B" w:rsidP="006C635B">
      <w:pPr>
        <w:pStyle w:val="Titolo1"/>
        <w:rPr>
          <w:caps w:val="0"/>
        </w:rPr>
      </w:pPr>
      <w:bookmarkStart w:id="4" w:name="_Toc219989894"/>
      <w:bookmarkEnd w:id="1"/>
      <w:r>
        <w:rPr>
          <w:caps w:val="0"/>
        </w:rPr>
        <w:lastRenderedPageBreak/>
        <w:t xml:space="preserve">Download </w:t>
      </w:r>
      <w:r w:rsidRPr="00BC0582">
        <w:rPr>
          <w:caps w:val="0"/>
        </w:rPr>
        <w:t>MFA Caching</w:t>
      </w:r>
      <w:r>
        <w:rPr>
          <w:caps w:val="0"/>
        </w:rPr>
        <w:t xml:space="preserve"> via </w:t>
      </w:r>
      <w:proofErr w:type="spellStart"/>
      <w:r>
        <w:rPr>
          <w:caps w:val="0"/>
        </w:rPr>
        <w:t>Powershell</w:t>
      </w:r>
      <w:bookmarkEnd w:id="4"/>
      <w:proofErr w:type="spellEnd"/>
    </w:p>
    <w:p w14:paraId="2AF7E264" w14:textId="09052DEA" w:rsidR="006C635B" w:rsidRDefault="006C635B" w:rsidP="006C635B">
      <w:pPr>
        <w:pStyle w:val="Corpotesto"/>
      </w:pPr>
      <w:r>
        <w:t>Copiare localmente in una cartella gli script:</w:t>
      </w:r>
    </w:p>
    <w:p w14:paraId="47422339" w14:textId="18D2DA64" w:rsidR="006C635B" w:rsidRDefault="006C635B" w:rsidP="006C635B">
      <w:pPr>
        <w:pStyle w:val="Corpotesto"/>
        <w:numPr>
          <w:ilvl w:val="0"/>
          <w:numId w:val="30"/>
        </w:numPr>
      </w:pPr>
      <w:r w:rsidRPr="006C635B">
        <w:t>SAML_MFACache.ps1</w:t>
      </w:r>
      <w:r>
        <w:t xml:space="preserve"> (script per scarico chiavi)</w:t>
      </w:r>
    </w:p>
    <w:p w14:paraId="20F24367" w14:textId="5396F194" w:rsidR="006C635B" w:rsidRPr="006C635B" w:rsidRDefault="006C635B" w:rsidP="006C635B">
      <w:pPr>
        <w:pStyle w:val="Corpotesto"/>
        <w:numPr>
          <w:ilvl w:val="0"/>
          <w:numId w:val="30"/>
        </w:numPr>
      </w:pPr>
      <w:r w:rsidRPr="006C635B">
        <w:t>PS-SAML-Interactive.psm1</w:t>
      </w:r>
      <w:r>
        <w:t xml:space="preserve"> (libreria Cyberark)</w:t>
      </w:r>
    </w:p>
    <w:p w14:paraId="18C0BD53" w14:textId="47475B20" w:rsidR="00DC2987" w:rsidRDefault="006C635B" w:rsidP="00034DEA">
      <w:pPr>
        <w:pStyle w:val="Corpotesto"/>
      </w:pPr>
      <w:r>
        <w:t xml:space="preserve">Se si preferisce creare uno </w:t>
      </w:r>
      <w:proofErr w:type="spellStart"/>
      <w:r>
        <w:t>shortcut</w:t>
      </w:r>
      <w:proofErr w:type="spellEnd"/>
      <w:r>
        <w:t xml:space="preserve"> a </w:t>
      </w:r>
      <w:r w:rsidRPr="006C635B">
        <w:t>SAML_MFACache.ps1</w:t>
      </w:r>
      <w:r>
        <w:t>:</w:t>
      </w:r>
    </w:p>
    <w:p w14:paraId="196EC894" w14:textId="78B2E493" w:rsidR="006C635B" w:rsidRDefault="006C635B" w:rsidP="00A77B14">
      <w:pPr>
        <w:pStyle w:val="Corpotesto"/>
        <w:numPr>
          <w:ilvl w:val="0"/>
          <w:numId w:val="30"/>
        </w:numPr>
      </w:pPr>
      <w:r>
        <w:t xml:space="preserve">destinazione: </w:t>
      </w:r>
      <w:r w:rsidRPr="006C635B">
        <w:t xml:space="preserve">C:\Windows\System32\WindowsPowerShell\v1.0\powershell.exe </w:t>
      </w:r>
      <w:r w:rsidRPr="006C635B">
        <w:rPr>
          <w:i/>
          <w:iCs/>
        </w:rPr>
        <w:t>Directory locale</w:t>
      </w:r>
      <w:r w:rsidRPr="006C635B">
        <w:t>\SAML_MFACache.ps1</w:t>
      </w:r>
    </w:p>
    <w:p w14:paraId="35A9CC79" w14:textId="1346C936" w:rsidR="006C635B" w:rsidRDefault="006C635B" w:rsidP="00A77B14">
      <w:pPr>
        <w:pStyle w:val="Corpotesto"/>
        <w:numPr>
          <w:ilvl w:val="0"/>
          <w:numId w:val="30"/>
        </w:numPr>
        <w:rPr>
          <w:i/>
          <w:iCs/>
        </w:rPr>
      </w:pPr>
      <w:r>
        <w:t xml:space="preserve">da: </w:t>
      </w:r>
      <w:r w:rsidR="00C430CE" w:rsidRPr="00C430CE">
        <w:rPr>
          <w:i/>
          <w:iCs/>
        </w:rPr>
        <w:t>Directory locale</w:t>
      </w:r>
    </w:p>
    <w:p w14:paraId="5AE16B3A" w14:textId="2533A2AD" w:rsidR="00C430CE" w:rsidRDefault="00C430CE" w:rsidP="0076488B">
      <w:pPr>
        <w:pStyle w:val="Corpotesto"/>
        <w:ind w:left="0"/>
      </w:pPr>
      <w:r>
        <w:rPr>
          <w:noProof/>
        </w:rPr>
        <w:drawing>
          <wp:inline distT="0" distB="0" distL="0" distR="0" wp14:anchorId="48F48111" wp14:editId="007B0571">
            <wp:extent cx="3113451" cy="2895600"/>
            <wp:effectExtent l="0" t="0" r="0" b="0"/>
            <wp:docPr id="1323224980" name="Immagine 1" descr="Immagine che contiene testo, schermata, numero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224980" name="Immagine 1" descr="Immagine che contiene testo, schermata, numero, Carattere&#10;&#10;Il contenuto generato dall'IA potrebbe non essere corret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15614" cy="289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CBDAF" w14:textId="035038E6" w:rsidR="00C430CE" w:rsidRDefault="00C430CE" w:rsidP="0076488B">
      <w:pPr>
        <w:pStyle w:val="Corpotesto"/>
        <w:ind w:left="0"/>
      </w:pPr>
      <w:r>
        <w:t xml:space="preserve">Eseguire </w:t>
      </w:r>
      <w:r w:rsidR="00613999">
        <w:t>.\</w:t>
      </w:r>
      <w:r w:rsidRPr="006C635B">
        <w:t>SAML_MFACache.ps1</w:t>
      </w:r>
      <w:r>
        <w:t>. La sequenza di login è la stessa del PVWA:</w:t>
      </w:r>
    </w:p>
    <w:p w14:paraId="6A10041F" w14:textId="16CCD5C8" w:rsidR="00C430CE" w:rsidRDefault="00C430CE" w:rsidP="0076488B">
      <w:pPr>
        <w:pStyle w:val="Corpotesto"/>
        <w:ind w:left="0"/>
      </w:pPr>
      <w:r>
        <w:rPr>
          <w:noProof/>
        </w:rPr>
        <w:lastRenderedPageBreak/>
        <w:drawing>
          <wp:inline distT="0" distB="0" distL="0" distR="0" wp14:anchorId="4B3207F6" wp14:editId="36B12840">
            <wp:extent cx="3240405" cy="2124563"/>
            <wp:effectExtent l="0" t="0" r="0" b="9525"/>
            <wp:docPr id="2013668602" name="Immagine 1" descr="Immagine che contiene testo, schermata, Carattere, Blu elettric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668602" name="Immagine 1" descr="Immagine che contiene testo, schermata, Carattere, Blu elettrico&#10;&#10;Il contenuto generato dall'IA potrebbe non essere corret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64963" cy="21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5C239" w14:textId="74915466" w:rsidR="00C430CE" w:rsidRDefault="00C430CE" w:rsidP="0076488B">
      <w:pPr>
        <w:pStyle w:val="Corpotesto"/>
        <w:ind w:left="0"/>
      </w:pPr>
      <w:r>
        <w:rPr>
          <w:noProof/>
        </w:rPr>
        <w:drawing>
          <wp:inline distT="0" distB="0" distL="0" distR="0" wp14:anchorId="065FCAFA" wp14:editId="72AA8134">
            <wp:extent cx="3240651" cy="1847850"/>
            <wp:effectExtent l="0" t="0" r="0" b="0"/>
            <wp:docPr id="1735567355" name="Immagine 1" descr="Immagine che contiene testo, schermata, Caratte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567355" name="Immagine 1" descr="Immagine che contiene testo, schermata, Carattere, numero&#10;&#10;Il contenuto generato dall'IA potrebbe non essere corret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52727" cy="1854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3CDB56" wp14:editId="035FC6CD">
            <wp:extent cx="3323738" cy="2343150"/>
            <wp:effectExtent l="0" t="0" r="0" b="0"/>
            <wp:docPr id="2012608376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608376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40156" cy="2354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08D1F" w14:textId="1DFE47C3" w:rsidR="00C430CE" w:rsidRDefault="00C430CE" w:rsidP="0076488B">
      <w:pPr>
        <w:pStyle w:val="Corpotesto"/>
        <w:ind w:left="0"/>
        <w:rPr>
          <w:noProof/>
        </w:rPr>
      </w:pPr>
      <w:r>
        <w:rPr>
          <w:noProof/>
        </w:rPr>
        <w:t>Dopo la login via app. Identity, lo script scarica le tre chiavi private dell’utente in c:\temp</w:t>
      </w:r>
      <w:r w:rsidR="00613999">
        <w:rPr>
          <w:noProof/>
        </w:rPr>
        <w:t xml:space="preserve"> (se la directory non esiste viene creata)</w:t>
      </w:r>
      <w:r>
        <w:rPr>
          <w:noProof/>
        </w:rPr>
        <w:t>:</w:t>
      </w:r>
    </w:p>
    <w:p w14:paraId="34EE0357" w14:textId="164B628E" w:rsidR="00C430CE" w:rsidRDefault="00C430CE" w:rsidP="0076488B">
      <w:pPr>
        <w:pStyle w:val="Corpotesto"/>
        <w:ind w:left="0"/>
      </w:pPr>
      <w:r>
        <w:rPr>
          <w:noProof/>
        </w:rPr>
        <w:lastRenderedPageBreak/>
        <w:drawing>
          <wp:inline distT="0" distB="0" distL="0" distR="0" wp14:anchorId="16FFF770" wp14:editId="2B9ACFD8">
            <wp:extent cx="3219450" cy="1590675"/>
            <wp:effectExtent l="0" t="0" r="0" b="9525"/>
            <wp:docPr id="393866954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866954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21B11" w14:textId="4B2ADE7D" w:rsidR="00613999" w:rsidRDefault="00613999" w:rsidP="0076488B">
      <w:pPr>
        <w:pStyle w:val="Corpotesto"/>
        <w:ind w:left="0"/>
      </w:pPr>
      <w:proofErr w:type="gramStart"/>
      <w:r>
        <w:t>E’</w:t>
      </w:r>
      <w:proofErr w:type="gramEnd"/>
      <w:r>
        <w:t xml:space="preserve"> possibile modificare i seguenti campi dello script </w:t>
      </w:r>
      <w:r w:rsidRPr="006C635B">
        <w:t>SAML_MFACache.ps1</w:t>
      </w:r>
      <w:r>
        <w:t>:</w:t>
      </w:r>
    </w:p>
    <w:p w14:paraId="7E9905FB" w14:textId="77777777" w:rsidR="00613999" w:rsidRPr="00613999" w:rsidRDefault="00613999" w:rsidP="00613999">
      <w:pPr>
        <w:pStyle w:val="Corpotesto"/>
      </w:pPr>
      <w:r w:rsidRPr="00613999">
        <w:t># Parametri modificabili #</w:t>
      </w:r>
    </w:p>
    <w:p w14:paraId="4F876D56" w14:textId="77777777" w:rsidR="00613999" w:rsidRPr="00613999" w:rsidRDefault="00613999" w:rsidP="00613999">
      <w:pPr>
        <w:pStyle w:val="Corpotesto"/>
      </w:pPr>
      <w:r w:rsidRPr="00613999">
        <w:t>$</w:t>
      </w:r>
      <w:proofErr w:type="spellStart"/>
      <w:r w:rsidRPr="00613999">
        <w:t>OutputDir</w:t>
      </w:r>
      <w:proofErr w:type="spellEnd"/>
      <w:r w:rsidRPr="00613999">
        <w:t xml:space="preserve"> = 'C:\</w:t>
      </w:r>
      <w:proofErr w:type="spellStart"/>
      <w:r w:rsidRPr="00613999">
        <w:t>Temp</w:t>
      </w:r>
      <w:proofErr w:type="spellEnd"/>
      <w:r w:rsidRPr="00613999">
        <w:t>\'</w:t>
      </w:r>
    </w:p>
    <w:p w14:paraId="197A5F86" w14:textId="77777777" w:rsidR="00613999" w:rsidRPr="00613999" w:rsidRDefault="00613999" w:rsidP="00613999">
      <w:pPr>
        <w:pStyle w:val="Corpotesto"/>
      </w:pPr>
      <w:r w:rsidRPr="00613999">
        <w:t>$</w:t>
      </w:r>
      <w:proofErr w:type="spellStart"/>
      <w:r w:rsidRPr="00613999">
        <w:t>OutKeyOpenSSH</w:t>
      </w:r>
      <w:proofErr w:type="spellEnd"/>
      <w:r w:rsidRPr="00613999">
        <w:t xml:space="preserve"> = "</w:t>
      </w:r>
      <w:proofErr w:type="spellStart"/>
      <w:r w:rsidRPr="00613999">
        <w:t>key.openssh</w:t>
      </w:r>
      <w:proofErr w:type="spellEnd"/>
      <w:r w:rsidRPr="00613999">
        <w:t>"</w:t>
      </w:r>
    </w:p>
    <w:p w14:paraId="06AF6502" w14:textId="77777777" w:rsidR="00613999" w:rsidRPr="00613999" w:rsidRDefault="00613999" w:rsidP="00613999">
      <w:pPr>
        <w:pStyle w:val="Corpotesto"/>
      </w:pPr>
      <w:r w:rsidRPr="00613999">
        <w:t>$</w:t>
      </w:r>
      <w:proofErr w:type="spellStart"/>
      <w:r w:rsidRPr="00613999">
        <w:t>OutKeyPPK</w:t>
      </w:r>
      <w:proofErr w:type="spellEnd"/>
      <w:r w:rsidRPr="00613999">
        <w:t xml:space="preserve"> = "</w:t>
      </w:r>
      <w:proofErr w:type="spellStart"/>
      <w:r w:rsidRPr="00613999">
        <w:t>key.PPK</w:t>
      </w:r>
      <w:proofErr w:type="spellEnd"/>
      <w:r w:rsidRPr="00613999">
        <w:t>"</w:t>
      </w:r>
    </w:p>
    <w:p w14:paraId="11C2C297" w14:textId="77777777" w:rsidR="00613999" w:rsidRPr="00613999" w:rsidRDefault="00613999" w:rsidP="00613999">
      <w:pPr>
        <w:pStyle w:val="Corpotesto"/>
      </w:pPr>
      <w:r w:rsidRPr="00613999">
        <w:t>$</w:t>
      </w:r>
      <w:proofErr w:type="spellStart"/>
      <w:r w:rsidRPr="00613999">
        <w:t>OutKeyPEM</w:t>
      </w:r>
      <w:proofErr w:type="spellEnd"/>
      <w:r w:rsidRPr="00613999">
        <w:t xml:space="preserve"> = "</w:t>
      </w:r>
      <w:proofErr w:type="spellStart"/>
      <w:r w:rsidRPr="00613999">
        <w:t>key.PEM</w:t>
      </w:r>
      <w:proofErr w:type="spellEnd"/>
      <w:r w:rsidRPr="00613999">
        <w:t>"</w:t>
      </w:r>
    </w:p>
    <w:p w14:paraId="77AFCB8E" w14:textId="77777777" w:rsidR="00613999" w:rsidRPr="00613999" w:rsidRDefault="00613999" w:rsidP="00613999">
      <w:pPr>
        <w:pStyle w:val="Corpotesto"/>
      </w:pPr>
      <w:r w:rsidRPr="00613999">
        <w:t xml:space="preserve"> </w:t>
      </w:r>
    </w:p>
    <w:p w14:paraId="40457686" w14:textId="77777777" w:rsidR="009E5A05" w:rsidRPr="00513D03" w:rsidRDefault="009E5A05" w:rsidP="009E5A05">
      <w:pPr>
        <w:pStyle w:val="Corpotesto"/>
        <w:ind w:left="0"/>
        <w:rPr>
          <w:u w:val="single"/>
        </w:rPr>
      </w:pPr>
      <w:r>
        <w:rPr>
          <w:u w:val="single"/>
        </w:rPr>
        <w:t>Gli script devono essere richiesti a cyberark@sogei.it.</w:t>
      </w:r>
    </w:p>
    <w:p w14:paraId="2CF50AFE" w14:textId="77777777" w:rsidR="00613999" w:rsidRDefault="00613999" w:rsidP="0076488B">
      <w:pPr>
        <w:pStyle w:val="Corpotesto"/>
        <w:ind w:left="0"/>
      </w:pPr>
    </w:p>
    <w:sectPr w:rsidR="00613999" w:rsidSect="00FA03FD">
      <w:headerReference w:type="default" r:id="rId24"/>
      <w:footerReference w:type="default" r:id="rId25"/>
      <w:headerReference w:type="first" r:id="rId26"/>
      <w:pgSz w:w="11907" w:h="16840" w:code="9"/>
      <w:pgMar w:top="3005" w:right="1418" w:bottom="2268" w:left="1701" w:header="1247" w:footer="113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E9BF9" w14:textId="77777777" w:rsidR="001F0C1E" w:rsidRDefault="001F0C1E" w:rsidP="00A668FB">
      <w:r>
        <w:separator/>
      </w:r>
    </w:p>
    <w:p w14:paraId="7C626E34" w14:textId="77777777" w:rsidR="001F0C1E" w:rsidRDefault="001F0C1E" w:rsidP="00A668FB"/>
    <w:p w14:paraId="672ABD6B" w14:textId="77777777" w:rsidR="001F0C1E" w:rsidRDefault="001F0C1E" w:rsidP="00A668FB"/>
  </w:endnote>
  <w:endnote w:type="continuationSeparator" w:id="0">
    <w:p w14:paraId="54685BD1" w14:textId="77777777" w:rsidR="001F0C1E" w:rsidRDefault="001F0C1E" w:rsidP="00A668FB">
      <w:r>
        <w:continuationSeparator/>
      </w:r>
    </w:p>
    <w:p w14:paraId="42973B11" w14:textId="77777777" w:rsidR="001F0C1E" w:rsidRDefault="001F0C1E" w:rsidP="00A668FB"/>
    <w:p w14:paraId="3EC1C25C" w14:textId="77777777" w:rsidR="001F0C1E" w:rsidRDefault="001F0C1E" w:rsidP="00A668F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  <w:embedRegular r:id="rId1" w:fontKey="{D77A82B1-1E96-4F07-9237-5997F5D0654E}"/>
    <w:embedBold r:id="rId2" w:fontKey="{6C446A56-5A4C-4D63-A331-36721C82E5D9}"/>
    <w:embedItalic r:id="rId3" w:fontKey="{6454C331-5B29-4421-BD22-7CACA5D539C3}"/>
    <w:embedBoldItalic r:id="rId4" w:fontKey="{E561F1DF-D4D2-4C77-8D6C-BA4383146F1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C4EDC" w14:textId="77777777" w:rsidR="001F0C1E" w:rsidRPr="00517173" w:rsidRDefault="001F0C1E" w:rsidP="00A668FB">
    <w:pPr>
      <w:pStyle w:val="Pidipagina"/>
    </w:pPr>
    <w:r>
      <w:t>U</w:t>
    </w:r>
    <w:r w:rsidRPr="00AC6EFC">
      <w:t>so interno</w:t>
    </w:r>
    <w:r>
      <w:t xml:space="preserve"> aziendale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326AD" w14:textId="77777777" w:rsidR="001F0C1E" w:rsidRDefault="001F0C1E" w:rsidP="00A668FB">
      <w:r>
        <w:separator/>
      </w:r>
    </w:p>
    <w:p w14:paraId="7C9F7B22" w14:textId="77777777" w:rsidR="001F0C1E" w:rsidRDefault="001F0C1E" w:rsidP="00A668FB"/>
    <w:p w14:paraId="0D43C1B6" w14:textId="77777777" w:rsidR="001F0C1E" w:rsidRDefault="001F0C1E" w:rsidP="00A668FB"/>
  </w:footnote>
  <w:footnote w:type="continuationSeparator" w:id="0">
    <w:p w14:paraId="59E0ADC4" w14:textId="77777777" w:rsidR="001F0C1E" w:rsidRDefault="001F0C1E" w:rsidP="00A668FB">
      <w:r>
        <w:continuationSeparator/>
      </w:r>
    </w:p>
    <w:p w14:paraId="1B770B73" w14:textId="77777777" w:rsidR="001F0C1E" w:rsidRDefault="001F0C1E" w:rsidP="00A668FB"/>
    <w:p w14:paraId="40FF0D0D" w14:textId="77777777" w:rsidR="001F0C1E" w:rsidRDefault="001F0C1E" w:rsidP="00A668F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789" w:type="dxa"/>
      <w:tblInd w:w="28" w:type="dxa"/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6918"/>
      <w:gridCol w:w="1871"/>
    </w:tblGrid>
    <w:tr w:rsidR="001F0C1E" w14:paraId="2BCABDD9" w14:textId="77777777" w:rsidTr="001D5984">
      <w:tc>
        <w:tcPr>
          <w:tcW w:w="6918" w:type="dxa"/>
          <w:vMerge w:val="restart"/>
          <w:tcBorders>
            <w:top w:val="nil"/>
            <w:left w:val="nil"/>
            <w:right w:val="nil"/>
          </w:tcBorders>
          <w:vAlign w:val="bottom"/>
        </w:tcPr>
        <w:p w14:paraId="61F8622F" w14:textId="57F8E546" w:rsidR="001F0C1E" w:rsidRDefault="00BC0582" w:rsidP="00A668FB">
          <w:pPr>
            <w:pStyle w:val="Intestazione"/>
          </w:pPr>
          <w:r>
            <w:t>cyberark PSMP MFA caching via script</w:t>
          </w:r>
        </w:p>
        <w:p w14:paraId="10DB929F" w14:textId="77777777" w:rsidR="001F0C1E" w:rsidRPr="0036248D" w:rsidRDefault="001F0C1E" w:rsidP="00A668FB">
          <w:pPr>
            <w:pStyle w:val="Intestazione"/>
            <w:rPr>
              <w:caps/>
            </w:rPr>
          </w:pPr>
        </w:p>
      </w:tc>
      <w:tc>
        <w:tcPr>
          <w:tcW w:w="1871" w:type="dxa"/>
          <w:tcBorders>
            <w:top w:val="nil"/>
            <w:left w:val="nil"/>
            <w:bottom w:val="nil"/>
            <w:right w:val="nil"/>
          </w:tcBorders>
        </w:tcPr>
        <w:p w14:paraId="5294A6AB" w14:textId="17610F8F" w:rsidR="001F0C1E" w:rsidRDefault="003639F8" w:rsidP="00790472">
          <w:pPr>
            <w:pStyle w:val="Intestazione"/>
            <w:rPr>
              <w:lang w:val="de-DE"/>
            </w:rPr>
          </w:pPr>
          <w:r w:rsidRPr="003639F8">
            <w:t>SL-34-ST-0066</w:t>
          </w:r>
        </w:p>
      </w:tc>
    </w:tr>
    <w:tr w:rsidR="001F0C1E" w14:paraId="37DF0808" w14:textId="77777777" w:rsidTr="001D5984">
      <w:tc>
        <w:tcPr>
          <w:tcW w:w="6918" w:type="dxa"/>
          <w:vMerge/>
          <w:tcBorders>
            <w:left w:val="nil"/>
            <w:right w:val="nil"/>
          </w:tcBorders>
        </w:tcPr>
        <w:p w14:paraId="1BE1EB80" w14:textId="77777777" w:rsidR="001F0C1E" w:rsidRPr="0036248D" w:rsidRDefault="001F0C1E" w:rsidP="00A668FB">
          <w:pPr>
            <w:pStyle w:val="Intestazione"/>
          </w:pPr>
        </w:p>
      </w:tc>
      <w:tc>
        <w:tcPr>
          <w:tcW w:w="1871" w:type="dxa"/>
          <w:tcBorders>
            <w:top w:val="nil"/>
            <w:left w:val="nil"/>
            <w:right w:val="nil"/>
          </w:tcBorders>
        </w:tcPr>
        <w:p w14:paraId="451453C8" w14:textId="1A7127A9" w:rsidR="001F0C1E" w:rsidRPr="00E44FCB" w:rsidRDefault="001F0C1E" w:rsidP="00A668FB">
          <w:pPr>
            <w:pStyle w:val="Intestazione"/>
          </w:pPr>
          <w:r w:rsidRPr="00E44FCB">
            <w:t>Pag.</w:t>
          </w:r>
          <w:r w:rsidRPr="00E44FCB">
            <w:rPr>
              <w:rStyle w:val="Numeropagina"/>
              <w:rFonts w:ascii="Open Sans" w:hAnsi="Open Sans"/>
              <w:sz w:val="20"/>
            </w:rPr>
            <w:t xml:space="preserve"> </w:t>
          </w:r>
          <w:r w:rsidRPr="00E44FCB">
            <w:rPr>
              <w:rStyle w:val="Numeropagina"/>
              <w:rFonts w:ascii="Open Sans" w:hAnsi="Open Sans"/>
              <w:sz w:val="20"/>
            </w:rPr>
            <w:fldChar w:fldCharType="begin"/>
          </w:r>
          <w:r w:rsidRPr="00E44FCB">
            <w:rPr>
              <w:rStyle w:val="Numeropagina"/>
              <w:rFonts w:ascii="Open Sans" w:hAnsi="Open Sans"/>
              <w:sz w:val="20"/>
            </w:rPr>
            <w:instrText xml:space="preserve">PAGE  </w:instrText>
          </w:r>
          <w:r w:rsidRPr="00E44FCB">
            <w:rPr>
              <w:rStyle w:val="Numeropagina"/>
              <w:rFonts w:ascii="Open Sans" w:hAnsi="Open Sans"/>
              <w:sz w:val="20"/>
            </w:rPr>
            <w:fldChar w:fldCharType="separate"/>
          </w:r>
          <w:r>
            <w:rPr>
              <w:rStyle w:val="Numeropagina"/>
              <w:rFonts w:ascii="Open Sans" w:hAnsi="Open Sans"/>
              <w:noProof/>
              <w:sz w:val="20"/>
            </w:rPr>
            <w:t>19</w:t>
          </w:r>
          <w:r w:rsidRPr="00E44FCB">
            <w:rPr>
              <w:rStyle w:val="Numeropagina"/>
              <w:rFonts w:ascii="Open Sans" w:hAnsi="Open Sans"/>
              <w:sz w:val="20"/>
            </w:rPr>
            <w:fldChar w:fldCharType="end"/>
          </w:r>
          <w:r w:rsidRPr="00E44FCB">
            <w:rPr>
              <w:rStyle w:val="Numeropagina"/>
              <w:rFonts w:ascii="Open Sans" w:hAnsi="Open Sans"/>
              <w:sz w:val="20"/>
            </w:rPr>
            <w:t xml:space="preserve"> di </w:t>
          </w:r>
          <w:r w:rsidRPr="00E44FCB">
            <w:rPr>
              <w:rStyle w:val="Numeropagina"/>
              <w:rFonts w:ascii="Open Sans" w:hAnsi="Open Sans"/>
              <w:sz w:val="20"/>
            </w:rPr>
            <w:fldChar w:fldCharType="begin"/>
          </w:r>
          <w:r w:rsidRPr="00E44FCB">
            <w:rPr>
              <w:rStyle w:val="Numeropagina"/>
              <w:rFonts w:ascii="Open Sans" w:hAnsi="Open Sans"/>
              <w:sz w:val="20"/>
            </w:rPr>
            <w:instrText xml:space="preserve"> NUMPAGES  \* MERGEFORMAT </w:instrText>
          </w:r>
          <w:r w:rsidRPr="00E44FCB">
            <w:rPr>
              <w:rStyle w:val="Numeropagina"/>
              <w:rFonts w:ascii="Open Sans" w:hAnsi="Open Sans"/>
              <w:sz w:val="20"/>
            </w:rPr>
            <w:fldChar w:fldCharType="separate"/>
          </w:r>
          <w:r>
            <w:rPr>
              <w:rStyle w:val="Numeropagina"/>
              <w:rFonts w:ascii="Open Sans" w:hAnsi="Open Sans"/>
              <w:noProof/>
              <w:sz w:val="20"/>
            </w:rPr>
            <w:t>19</w:t>
          </w:r>
          <w:r w:rsidRPr="00E44FCB">
            <w:rPr>
              <w:rStyle w:val="Numeropagina"/>
              <w:rFonts w:ascii="Open Sans" w:hAnsi="Open Sans"/>
              <w:sz w:val="20"/>
            </w:rPr>
            <w:fldChar w:fldCharType="end"/>
          </w:r>
        </w:p>
      </w:tc>
    </w:tr>
    <w:tr w:rsidR="001F0C1E" w14:paraId="37F51A6C" w14:textId="77777777" w:rsidTr="001D5984">
      <w:tc>
        <w:tcPr>
          <w:tcW w:w="6918" w:type="dxa"/>
          <w:vMerge/>
          <w:tcBorders>
            <w:left w:val="nil"/>
            <w:bottom w:val="single" w:sz="6" w:space="0" w:color="74787D"/>
            <w:right w:val="nil"/>
          </w:tcBorders>
        </w:tcPr>
        <w:p w14:paraId="0243F5B9" w14:textId="77777777" w:rsidR="001F0C1E" w:rsidRPr="0036248D" w:rsidRDefault="001F0C1E" w:rsidP="00A668FB">
          <w:pPr>
            <w:pStyle w:val="Intestazione"/>
          </w:pPr>
        </w:p>
      </w:tc>
      <w:tc>
        <w:tcPr>
          <w:tcW w:w="1871" w:type="dxa"/>
          <w:tcBorders>
            <w:top w:val="nil"/>
            <w:left w:val="nil"/>
            <w:bottom w:val="single" w:sz="6" w:space="0" w:color="74787D"/>
            <w:right w:val="nil"/>
          </w:tcBorders>
        </w:tcPr>
        <w:p w14:paraId="04367362" w14:textId="2BF4E723" w:rsidR="001F0C1E" w:rsidRDefault="00BC0582" w:rsidP="000E000F">
          <w:pPr>
            <w:pStyle w:val="Intestazione"/>
          </w:pPr>
          <w:r>
            <w:t>22</w:t>
          </w:r>
          <w:r w:rsidR="001F0C1E">
            <w:t xml:space="preserve"> </w:t>
          </w:r>
          <w:r>
            <w:t>gennaio</w:t>
          </w:r>
          <w:r w:rsidR="001F0C1E">
            <w:t xml:space="preserve"> 202</w:t>
          </w:r>
          <w:r>
            <w:t>6</w:t>
          </w:r>
        </w:p>
      </w:tc>
    </w:tr>
  </w:tbl>
  <w:p w14:paraId="510364F6" w14:textId="77777777" w:rsidR="001F0C1E" w:rsidRPr="00517173" w:rsidRDefault="001F0C1E" w:rsidP="00A668FB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7875B" w14:textId="77777777" w:rsidR="001F0C1E" w:rsidRDefault="001F0C1E" w:rsidP="00A668FB"/>
  <w:tbl>
    <w:tblPr>
      <w:tblW w:w="1843" w:type="dxa"/>
      <w:tblInd w:w="6946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3"/>
    </w:tblGrid>
    <w:tr w:rsidR="001F0C1E" w:rsidRPr="00D718DA" w14:paraId="5E961E6D" w14:textId="77777777" w:rsidTr="001D5984">
      <w:tc>
        <w:tcPr>
          <w:tcW w:w="1843" w:type="dxa"/>
          <w:tcBorders>
            <w:top w:val="nil"/>
            <w:left w:val="nil"/>
            <w:bottom w:val="nil"/>
            <w:right w:val="nil"/>
          </w:tcBorders>
        </w:tcPr>
        <w:p w14:paraId="2C80A712" w14:textId="185CB853" w:rsidR="001F0C1E" w:rsidRPr="00D718DA" w:rsidRDefault="003639F8" w:rsidP="00790472">
          <w:pPr>
            <w:pStyle w:val="Intestazione"/>
          </w:pPr>
          <w:r w:rsidRPr="003639F8">
            <w:t>SL-34-ST-0066</w:t>
          </w:r>
        </w:p>
      </w:tc>
    </w:tr>
    <w:tr w:rsidR="001F0C1E" w14:paraId="456FE771" w14:textId="77777777" w:rsidTr="001D5984">
      <w:tc>
        <w:tcPr>
          <w:tcW w:w="1843" w:type="dxa"/>
          <w:tcBorders>
            <w:top w:val="nil"/>
            <w:left w:val="nil"/>
            <w:bottom w:val="nil"/>
            <w:right w:val="nil"/>
          </w:tcBorders>
        </w:tcPr>
        <w:p w14:paraId="401A20FA" w14:textId="1ADD463D" w:rsidR="001F0C1E" w:rsidRPr="00E44FCB" w:rsidRDefault="001F0C1E" w:rsidP="00A668FB">
          <w:pPr>
            <w:pStyle w:val="Intestazione"/>
          </w:pPr>
          <w:r w:rsidRPr="00E44FCB">
            <w:t xml:space="preserve">Pag. </w:t>
          </w:r>
          <w:r w:rsidRPr="00E44FCB">
            <w:rPr>
              <w:rStyle w:val="Numeropagina"/>
              <w:rFonts w:ascii="Open Sans" w:hAnsi="Open Sans"/>
              <w:sz w:val="20"/>
            </w:rPr>
            <w:fldChar w:fldCharType="begin"/>
          </w:r>
          <w:r w:rsidRPr="00E44FCB">
            <w:rPr>
              <w:rStyle w:val="Numeropagina"/>
              <w:rFonts w:ascii="Open Sans" w:hAnsi="Open Sans"/>
              <w:sz w:val="20"/>
            </w:rPr>
            <w:instrText xml:space="preserve"> PAGE </w:instrText>
          </w:r>
          <w:r w:rsidRPr="00E44FCB">
            <w:rPr>
              <w:rStyle w:val="Numeropagina"/>
              <w:rFonts w:ascii="Open Sans" w:hAnsi="Open Sans"/>
              <w:sz w:val="20"/>
            </w:rPr>
            <w:fldChar w:fldCharType="separate"/>
          </w:r>
          <w:r>
            <w:rPr>
              <w:rStyle w:val="Numeropagina"/>
              <w:rFonts w:ascii="Open Sans" w:hAnsi="Open Sans"/>
              <w:noProof/>
              <w:sz w:val="20"/>
            </w:rPr>
            <w:t>1</w:t>
          </w:r>
          <w:r w:rsidRPr="00E44FCB">
            <w:rPr>
              <w:rStyle w:val="Numeropagina"/>
              <w:rFonts w:ascii="Open Sans" w:hAnsi="Open Sans"/>
              <w:sz w:val="20"/>
            </w:rPr>
            <w:fldChar w:fldCharType="end"/>
          </w:r>
          <w:r w:rsidRPr="00E44FCB">
            <w:rPr>
              <w:rStyle w:val="Numeropagina"/>
              <w:rFonts w:ascii="Open Sans" w:hAnsi="Open Sans"/>
              <w:sz w:val="20"/>
            </w:rPr>
            <w:t xml:space="preserve"> di </w:t>
          </w:r>
          <w:r w:rsidRPr="00E44FCB">
            <w:rPr>
              <w:rStyle w:val="Numeropagina"/>
              <w:rFonts w:ascii="Open Sans" w:hAnsi="Open Sans"/>
              <w:sz w:val="20"/>
            </w:rPr>
            <w:fldChar w:fldCharType="begin"/>
          </w:r>
          <w:r w:rsidRPr="00E44FCB">
            <w:rPr>
              <w:rStyle w:val="Numeropagina"/>
              <w:rFonts w:ascii="Open Sans" w:hAnsi="Open Sans"/>
              <w:sz w:val="20"/>
            </w:rPr>
            <w:instrText xml:space="preserve"> NUMPAGES  \* MERGEFORMAT </w:instrText>
          </w:r>
          <w:r w:rsidRPr="00E44FCB">
            <w:rPr>
              <w:rStyle w:val="Numeropagina"/>
              <w:rFonts w:ascii="Open Sans" w:hAnsi="Open Sans"/>
              <w:sz w:val="20"/>
            </w:rPr>
            <w:fldChar w:fldCharType="separate"/>
          </w:r>
          <w:r>
            <w:rPr>
              <w:rStyle w:val="Numeropagina"/>
              <w:rFonts w:ascii="Open Sans" w:hAnsi="Open Sans"/>
              <w:noProof/>
              <w:sz w:val="20"/>
            </w:rPr>
            <w:t>19</w:t>
          </w:r>
          <w:r w:rsidRPr="00E44FCB">
            <w:rPr>
              <w:rStyle w:val="Numeropagina"/>
              <w:rFonts w:ascii="Open Sans" w:hAnsi="Open Sans"/>
              <w:sz w:val="20"/>
            </w:rPr>
            <w:fldChar w:fldCharType="end"/>
          </w:r>
        </w:p>
      </w:tc>
    </w:tr>
    <w:tr w:rsidR="001F0C1E" w:rsidRPr="00D718DA" w14:paraId="5EA76603" w14:textId="77777777" w:rsidTr="001D5984">
      <w:tc>
        <w:tcPr>
          <w:tcW w:w="1843" w:type="dxa"/>
          <w:tcBorders>
            <w:top w:val="nil"/>
            <w:left w:val="nil"/>
            <w:bottom w:val="nil"/>
            <w:right w:val="nil"/>
          </w:tcBorders>
        </w:tcPr>
        <w:p w14:paraId="710EC4F9" w14:textId="1511E4A7" w:rsidR="001F0C1E" w:rsidRPr="00D718DA" w:rsidRDefault="00E808C0" w:rsidP="000E000F">
          <w:pPr>
            <w:pStyle w:val="Intestazione"/>
          </w:pPr>
          <w:r>
            <w:t>22</w:t>
          </w:r>
          <w:r w:rsidR="001F0C1E">
            <w:t xml:space="preserve"> </w:t>
          </w:r>
          <w:r>
            <w:t>gennaio</w:t>
          </w:r>
          <w:r w:rsidR="001F0C1E">
            <w:t xml:space="preserve"> 202</w:t>
          </w:r>
          <w:r>
            <w:t>6</w:t>
          </w:r>
        </w:p>
      </w:tc>
    </w:tr>
  </w:tbl>
  <w:p w14:paraId="57016E1C" w14:textId="77777777" w:rsidR="001F0C1E" w:rsidRDefault="001F0C1E" w:rsidP="00A668FB">
    <w:r>
      <w:rPr>
        <w:noProof/>
      </w:rPr>
      <w:drawing>
        <wp:anchor distT="0" distB="0" distL="114300" distR="114300" simplePos="0" relativeHeight="251660288" behindDoc="1" locked="1" layoutInCell="1" allowOverlap="1" wp14:anchorId="7EB8263A" wp14:editId="799F8B5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663200"/>
          <wp:effectExtent l="0" t="0" r="3175" b="0"/>
          <wp:wrapNone/>
          <wp:docPr id="18" name="Immagin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ogei_Carta intestata_Primo_foglio_Specifica_Operativa_210x297_Tavola disegno 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663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1D9E9020"/>
    <w:lvl w:ilvl="0">
      <w:start w:val="1"/>
      <w:numFmt w:val="decimal"/>
      <w:lvlText w:val="%1.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94" w:hanging="79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94" w:hanging="79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907" w:hanging="90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pStyle w:val="Titolo7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pStyle w:val="Titolo8"/>
      <w:lvlText w:val="%1.%2.%3.%4.%5.%6.%7.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pStyle w:val="Titolo9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" w15:restartNumberingAfterBreak="0">
    <w:nsid w:val="01EF567E"/>
    <w:multiLevelType w:val="multilevel"/>
    <w:tmpl w:val="5414F84C"/>
    <w:lvl w:ilvl="0">
      <w:start w:val="1"/>
      <w:numFmt w:val="bullet"/>
      <w:pStyle w:val="Trattino"/>
      <w:lvlText w:val=""/>
      <w:lvlJc w:val="left"/>
      <w:pPr>
        <w:ind w:left="1157" w:hanging="357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514"/>
        </w:tabs>
        <w:ind w:left="1514" w:hanging="357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1514"/>
        </w:tabs>
        <w:ind w:left="1871" w:hanging="357"/>
      </w:pPr>
      <w:rPr>
        <w:rFonts w:ascii="Symbol" w:hAnsi="Symbol" w:hint="default"/>
      </w:rPr>
    </w:lvl>
    <w:lvl w:ilvl="3">
      <w:start w:val="1"/>
      <w:numFmt w:val="bullet"/>
      <w:lvlText w:val=""/>
      <w:lvlJc w:val="left"/>
      <w:pPr>
        <w:tabs>
          <w:tab w:val="num" w:pos="1877"/>
        </w:tabs>
        <w:ind w:left="2228" w:hanging="35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794"/>
        </w:tabs>
        <w:ind w:left="2585" w:hanging="357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151"/>
        </w:tabs>
        <w:ind w:left="2942" w:hanging="35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508"/>
        </w:tabs>
        <w:ind w:left="3299" w:hanging="35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2865"/>
        </w:tabs>
        <w:ind w:left="3656" w:hanging="357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222"/>
        </w:tabs>
        <w:ind w:left="4013" w:hanging="357"/>
      </w:pPr>
      <w:rPr>
        <w:rFonts w:ascii="Wingdings" w:hAnsi="Wingdings" w:hint="default"/>
      </w:rPr>
    </w:lvl>
  </w:abstractNum>
  <w:abstractNum w:abstractNumId="2" w15:restartNumberingAfterBreak="0">
    <w:nsid w:val="06047E8D"/>
    <w:multiLevelType w:val="multilevel"/>
    <w:tmpl w:val="AAC4926E"/>
    <w:lvl w:ilvl="0">
      <w:start w:val="1"/>
      <w:numFmt w:val="bullet"/>
      <w:lvlText w:val=""/>
      <w:lvlJc w:val="left"/>
      <w:pPr>
        <w:tabs>
          <w:tab w:val="num" w:pos="1154"/>
        </w:tabs>
        <w:ind w:left="1151" w:hanging="357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511"/>
        </w:tabs>
        <w:ind w:left="1508" w:hanging="357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1868"/>
        </w:tabs>
        <w:ind w:left="1865" w:hanging="35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225"/>
        </w:tabs>
        <w:ind w:left="2222" w:hanging="35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582"/>
        </w:tabs>
        <w:ind w:left="2579" w:hanging="357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939"/>
        </w:tabs>
        <w:ind w:left="2936" w:hanging="35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3296"/>
        </w:tabs>
        <w:ind w:left="3293" w:hanging="35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653"/>
        </w:tabs>
        <w:ind w:left="3650" w:hanging="357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4010"/>
        </w:tabs>
        <w:ind w:left="4007" w:hanging="357"/>
      </w:pPr>
      <w:rPr>
        <w:rFonts w:ascii="Wingdings" w:hAnsi="Wingdings" w:hint="default"/>
      </w:rPr>
    </w:lvl>
  </w:abstractNum>
  <w:abstractNum w:abstractNumId="3" w15:restartNumberingAfterBreak="0">
    <w:nsid w:val="0FA25EE7"/>
    <w:multiLevelType w:val="hybridMultilevel"/>
    <w:tmpl w:val="53BE217A"/>
    <w:lvl w:ilvl="0" w:tplc="FC62E128">
      <w:start w:val="15"/>
      <w:numFmt w:val="bullet"/>
      <w:lvlText w:val="-"/>
      <w:lvlJc w:val="left"/>
      <w:pPr>
        <w:ind w:left="1154" w:hanging="360"/>
      </w:pPr>
      <w:rPr>
        <w:rFonts w:ascii="Open Sans" w:eastAsia="Times New Roman" w:hAnsi="Open Sans" w:cs="Open Sans" w:hint="default"/>
      </w:rPr>
    </w:lvl>
    <w:lvl w:ilvl="1" w:tplc="04100003" w:tentative="1">
      <w:start w:val="1"/>
      <w:numFmt w:val="bullet"/>
      <w:lvlText w:val="o"/>
      <w:lvlJc w:val="left"/>
      <w:pPr>
        <w:ind w:left="18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abstractNum w:abstractNumId="4" w15:restartNumberingAfterBreak="0">
    <w:nsid w:val="133B6281"/>
    <w:multiLevelType w:val="hybridMultilevel"/>
    <w:tmpl w:val="1BD07292"/>
    <w:lvl w:ilvl="0" w:tplc="443415F8">
      <w:start w:val="1"/>
      <w:numFmt w:val="bullet"/>
      <w:pStyle w:val="Trattinotitoli"/>
      <w:lvlText w:val=""/>
      <w:lvlJc w:val="left"/>
      <w:pPr>
        <w:tabs>
          <w:tab w:val="num" w:pos="1021"/>
        </w:tabs>
        <w:ind w:left="1021" w:hanging="227"/>
      </w:pPr>
      <w:rPr>
        <w:rFonts w:ascii="Symbol" w:hAnsi="Symbol" w:hint="default"/>
        <w:sz w:val="18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F477F5"/>
    <w:multiLevelType w:val="multilevel"/>
    <w:tmpl w:val="9A5667F2"/>
    <w:lvl w:ilvl="0">
      <w:start w:val="1"/>
      <w:numFmt w:val="bullet"/>
      <w:pStyle w:val="Rombo"/>
      <w:lvlText w:val=""/>
      <w:lvlJc w:val="left"/>
      <w:pPr>
        <w:tabs>
          <w:tab w:val="num" w:pos="1865"/>
        </w:tabs>
        <w:ind w:left="1865" w:hanging="357"/>
      </w:pPr>
      <w:rPr>
        <w:rFonts w:ascii="Symbol" w:hAnsi="Symbol" w:hint="default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393985"/>
    <w:multiLevelType w:val="hybridMultilevel"/>
    <w:tmpl w:val="C01EDF8C"/>
    <w:lvl w:ilvl="0" w:tplc="A640701E">
      <w:start w:val="1"/>
      <w:numFmt w:val="bullet"/>
      <w:pStyle w:val="Puntinotitoli"/>
      <w:lvlText w:val=""/>
      <w:lvlJc w:val="left"/>
      <w:pPr>
        <w:tabs>
          <w:tab w:val="num" w:pos="1361"/>
        </w:tabs>
        <w:ind w:left="1361" w:hanging="340"/>
      </w:pPr>
      <w:rPr>
        <w:rFonts w:ascii="Symbol" w:hAnsi="Symbol" w:hint="default"/>
        <w:sz w:val="16"/>
      </w:rPr>
    </w:lvl>
    <w:lvl w:ilvl="1" w:tplc="0410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2378AE"/>
    <w:multiLevelType w:val="multilevel"/>
    <w:tmpl w:val="89586542"/>
    <w:lvl w:ilvl="0">
      <w:start w:val="1"/>
      <w:numFmt w:val="decimal"/>
      <w:pStyle w:val="Titolo1"/>
      <w:lvlText w:val="%1.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1">
      <w:start w:val="1"/>
      <w:numFmt w:val="decimal"/>
      <w:pStyle w:val="Titolo2"/>
      <w:lvlText w:val="%1.%2"/>
      <w:lvlJc w:val="left"/>
      <w:pPr>
        <w:tabs>
          <w:tab w:val="num" w:pos="0"/>
        </w:tabs>
        <w:ind w:left="794" w:hanging="794"/>
      </w:pPr>
      <w:rPr>
        <w:rFonts w:hint="default"/>
      </w:rPr>
    </w:lvl>
    <w:lvl w:ilvl="2">
      <w:start w:val="1"/>
      <w:numFmt w:val="decimal"/>
      <w:pStyle w:val="Titolo3"/>
      <w:lvlText w:val="%1.%2.%3"/>
      <w:lvlJc w:val="left"/>
      <w:pPr>
        <w:tabs>
          <w:tab w:val="num" w:pos="283"/>
        </w:tabs>
        <w:ind w:left="1077" w:hanging="794"/>
      </w:pPr>
      <w:rPr>
        <w:rFonts w:hint="default"/>
        <w:b/>
        <w:i/>
      </w:rPr>
    </w:lvl>
    <w:lvl w:ilvl="3">
      <w:start w:val="1"/>
      <w:numFmt w:val="decimal"/>
      <w:pStyle w:val="Titolo4"/>
      <w:lvlText w:val="%1.%2.%3.%4"/>
      <w:lvlJc w:val="left"/>
      <w:pPr>
        <w:tabs>
          <w:tab w:val="num" w:pos="0"/>
        </w:tabs>
        <w:ind w:left="794" w:hanging="794"/>
      </w:pPr>
    </w:lvl>
    <w:lvl w:ilvl="4">
      <w:start w:val="1"/>
      <w:numFmt w:val="decimal"/>
      <w:pStyle w:val="Titolo5"/>
      <w:lvlText w:val="%1.%2.%3.%4.%5"/>
      <w:lvlJc w:val="left"/>
      <w:pPr>
        <w:tabs>
          <w:tab w:val="num" w:pos="907"/>
        </w:tabs>
        <w:ind w:left="907" w:hanging="907"/>
      </w:pPr>
      <w:rPr>
        <w:rFonts w:hint="default"/>
      </w:rPr>
    </w:lvl>
    <w:lvl w:ilvl="5">
      <w:start w:val="1"/>
      <w:numFmt w:val="decimal"/>
      <w:pStyle w:val="Titolo6"/>
      <w:lvlText w:val="%1.%2.%3.%4.%5.%6"/>
      <w:lvlJc w:val="left"/>
      <w:pPr>
        <w:tabs>
          <w:tab w:val="num" w:pos="1021"/>
        </w:tabs>
        <w:ind w:left="1021" w:hanging="102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8" w15:restartNumberingAfterBreak="0">
    <w:nsid w:val="1A7B1ED5"/>
    <w:multiLevelType w:val="hybridMultilevel"/>
    <w:tmpl w:val="E4C0187C"/>
    <w:lvl w:ilvl="0" w:tplc="EA3CA8C4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0E5F38"/>
    <w:multiLevelType w:val="hybridMultilevel"/>
    <w:tmpl w:val="FCCCA29C"/>
    <w:lvl w:ilvl="0" w:tplc="4328B180">
      <w:start w:val="5"/>
      <w:numFmt w:val="bullet"/>
      <w:lvlText w:val="-"/>
      <w:lvlJc w:val="left"/>
      <w:pPr>
        <w:ind w:left="1154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8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abstractNum w:abstractNumId="10" w15:restartNumberingAfterBreak="0">
    <w:nsid w:val="1D6A3314"/>
    <w:multiLevelType w:val="multilevel"/>
    <w:tmpl w:val="352E7C38"/>
    <w:lvl w:ilvl="0">
      <w:start w:val="1"/>
      <w:numFmt w:val="bullet"/>
      <w:pStyle w:val="Puntino"/>
      <w:lvlText w:val=""/>
      <w:lvlJc w:val="left"/>
      <w:pPr>
        <w:tabs>
          <w:tab w:val="num" w:pos="1508"/>
        </w:tabs>
        <w:ind w:left="1508" w:hanging="357"/>
      </w:pPr>
      <w:rPr>
        <w:rFonts w:ascii="Symbol" w:hAnsi="Symbol" w:hint="default"/>
        <w:sz w:val="16"/>
      </w:rPr>
    </w:lvl>
    <w:lvl w:ilvl="1">
      <w:start w:val="1"/>
      <w:numFmt w:val="bullet"/>
      <w:lvlText w:val=""/>
      <w:lvlJc w:val="left"/>
      <w:pPr>
        <w:tabs>
          <w:tab w:val="num" w:pos="1865"/>
        </w:tabs>
        <w:ind w:left="1865" w:hanging="357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222"/>
        </w:tabs>
        <w:ind w:left="2223" w:hanging="358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79"/>
        </w:tabs>
        <w:ind w:left="2580" w:hanging="35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936"/>
        </w:tabs>
        <w:ind w:left="2937" w:hanging="358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3293"/>
        </w:tabs>
        <w:ind w:left="2726" w:firstLine="21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3650"/>
        </w:tabs>
        <w:ind w:left="3083" w:firstLine="21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4007"/>
        </w:tabs>
        <w:ind w:left="3440" w:firstLine="21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4364"/>
        </w:tabs>
        <w:ind w:left="3797" w:firstLine="210"/>
      </w:pPr>
      <w:rPr>
        <w:rFonts w:ascii="Wingdings" w:hAnsi="Wingdings" w:hint="default"/>
      </w:rPr>
    </w:lvl>
  </w:abstractNum>
  <w:abstractNum w:abstractNumId="11" w15:restartNumberingAfterBreak="0">
    <w:nsid w:val="2CFE49A9"/>
    <w:multiLevelType w:val="hybridMultilevel"/>
    <w:tmpl w:val="72FE0E06"/>
    <w:lvl w:ilvl="0" w:tplc="71B25D80">
      <w:start w:val="1"/>
      <w:numFmt w:val="lowerLetter"/>
      <w:pStyle w:val="Paragrafolettere"/>
      <w:lvlText w:val="%1)"/>
      <w:lvlJc w:val="left"/>
      <w:pPr>
        <w:ind w:left="1154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A3D078C"/>
    <w:multiLevelType w:val="hybridMultilevel"/>
    <w:tmpl w:val="79D6ADAE"/>
    <w:lvl w:ilvl="0" w:tplc="EA3CA8C4">
      <w:start w:val="1"/>
      <w:numFmt w:val="bullet"/>
      <w:lvlText w:val="-"/>
      <w:lvlJc w:val="left"/>
      <w:pPr>
        <w:ind w:left="116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13" w15:restartNumberingAfterBreak="0">
    <w:nsid w:val="3FB722FE"/>
    <w:multiLevelType w:val="hybridMultilevel"/>
    <w:tmpl w:val="945AD15E"/>
    <w:lvl w:ilvl="0" w:tplc="8BEE93A4">
      <w:start w:val="1"/>
      <w:numFmt w:val="decimal"/>
      <w:lvlText w:val="%1)"/>
      <w:lvlJc w:val="left"/>
      <w:pPr>
        <w:ind w:left="1154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74" w:hanging="360"/>
      </w:pPr>
    </w:lvl>
    <w:lvl w:ilvl="2" w:tplc="0410001B" w:tentative="1">
      <w:start w:val="1"/>
      <w:numFmt w:val="lowerRoman"/>
      <w:lvlText w:val="%3."/>
      <w:lvlJc w:val="right"/>
      <w:pPr>
        <w:ind w:left="2594" w:hanging="180"/>
      </w:pPr>
    </w:lvl>
    <w:lvl w:ilvl="3" w:tplc="0410000F" w:tentative="1">
      <w:start w:val="1"/>
      <w:numFmt w:val="decimal"/>
      <w:lvlText w:val="%4."/>
      <w:lvlJc w:val="left"/>
      <w:pPr>
        <w:ind w:left="3314" w:hanging="360"/>
      </w:pPr>
    </w:lvl>
    <w:lvl w:ilvl="4" w:tplc="04100019" w:tentative="1">
      <w:start w:val="1"/>
      <w:numFmt w:val="lowerLetter"/>
      <w:lvlText w:val="%5."/>
      <w:lvlJc w:val="left"/>
      <w:pPr>
        <w:ind w:left="4034" w:hanging="360"/>
      </w:pPr>
    </w:lvl>
    <w:lvl w:ilvl="5" w:tplc="0410001B" w:tentative="1">
      <w:start w:val="1"/>
      <w:numFmt w:val="lowerRoman"/>
      <w:lvlText w:val="%6."/>
      <w:lvlJc w:val="right"/>
      <w:pPr>
        <w:ind w:left="4754" w:hanging="180"/>
      </w:pPr>
    </w:lvl>
    <w:lvl w:ilvl="6" w:tplc="0410000F" w:tentative="1">
      <w:start w:val="1"/>
      <w:numFmt w:val="decimal"/>
      <w:lvlText w:val="%7."/>
      <w:lvlJc w:val="left"/>
      <w:pPr>
        <w:ind w:left="5474" w:hanging="360"/>
      </w:pPr>
    </w:lvl>
    <w:lvl w:ilvl="7" w:tplc="04100019" w:tentative="1">
      <w:start w:val="1"/>
      <w:numFmt w:val="lowerLetter"/>
      <w:lvlText w:val="%8."/>
      <w:lvlJc w:val="left"/>
      <w:pPr>
        <w:ind w:left="6194" w:hanging="360"/>
      </w:pPr>
    </w:lvl>
    <w:lvl w:ilvl="8" w:tplc="0410001B" w:tentative="1">
      <w:start w:val="1"/>
      <w:numFmt w:val="lowerRoman"/>
      <w:lvlText w:val="%9."/>
      <w:lvlJc w:val="right"/>
      <w:pPr>
        <w:ind w:left="6914" w:hanging="180"/>
      </w:pPr>
    </w:lvl>
  </w:abstractNum>
  <w:abstractNum w:abstractNumId="14" w15:restartNumberingAfterBreak="0">
    <w:nsid w:val="42B72744"/>
    <w:multiLevelType w:val="hybridMultilevel"/>
    <w:tmpl w:val="F5066E14"/>
    <w:lvl w:ilvl="0" w:tplc="0410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15" w15:restartNumberingAfterBreak="0">
    <w:nsid w:val="4602747A"/>
    <w:multiLevelType w:val="hybridMultilevel"/>
    <w:tmpl w:val="A684AD36"/>
    <w:lvl w:ilvl="0" w:tplc="86BC4244">
      <w:start w:val="22"/>
      <w:numFmt w:val="bullet"/>
      <w:lvlText w:val="-"/>
      <w:lvlJc w:val="left"/>
      <w:pPr>
        <w:ind w:left="1154" w:hanging="360"/>
      </w:pPr>
      <w:rPr>
        <w:rFonts w:ascii="Open Sans" w:eastAsia="Times New Roman" w:hAnsi="Open Sans" w:cs="Open Sans" w:hint="default"/>
      </w:rPr>
    </w:lvl>
    <w:lvl w:ilvl="1" w:tplc="04100003" w:tentative="1">
      <w:start w:val="1"/>
      <w:numFmt w:val="bullet"/>
      <w:lvlText w:val="o"/>
      <w:lvlJc w:val="left"/>
      <w:pPr>
        <w:ind w:left="18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abstractNum w:abstractNumId="16" w15:restartNumberingAfterBreak="0">
    <w:nsid w:val="50871838"/>
    <w:multiLevelType w:val="hybridMultilevel"/>
    <w:tmpl w:val="06320F86"/>
    <w:lvl w:ilvl="0" w:tplc="A1280B7C">
      <w:start w:val="1"/>
      <w:numFmt w:val="decimal"/>
      <w:lvlText w:val="%1)"/>
      <w:lvlJc w:val="left"/>
      <w:pPr>
        <w:ind w:left="1154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74" w:hanging="360"/>
      </w:pPr>
    </w:lvl>
    <w:lvl w:ilvl="2" w:tplc="0410001B" w:tentative="1">
      <w:start w:val="1"/>
      <w:numFmt w:val="lowerRoman"/>
      <w:lvlText w:val="%3."/>
      <w:lvlJc w:val="right"/>
      <w:pPr>
        <w:ind w:left="2594" w:hanging="180"/>
      </w:pPr>
    </w:lvl>
    <w:lvl w:ilvl="3" w:tplc="0410000F" w:tentative="1">
      <w:start w:val="1"/>
      <w:numFmt w:val="decimal"/>
      <w:lvlText w:val="%4."/>
      <w:lvlJc w:val="left"/>
      <w:pPr>
        <w:ind w:left="3314" w:hanging="360"/>
      </w:pPr>
    </w:lvl>
    <w:lvl w:ilvl="4" w:tplc="04100019" w:tentative="1">
      <w:start w:val="1"/>
      <w:numFmt w:val="lowerLetter"/>
      <w:lvlText w:val="%5."/>
      <w:lvlJc w:val="left"/>
      <w:pPr>
        <w:ind w:left="4034" w:hanging="360"/>
      </w:pPr>
    </w:lvl>
    <w:lvl w:ilvl="5" w:tplc="0410001B" w:tentative="1">
      <w:start w:val="1"/>
      <w:numFmt w:val="lowerRoman"/>
      <w:lvlText w:val="%6."/>
      <w:lvlJc w:val="right"/>
      <w:pPr>
        <w:ind w:left="4754" w:hanging="180"/>
      </w:pPr>
    </w:lvl>
    <w:lvl w:ilvl="6" w:tplc="0410000F" w:tentative="1">
      <w:start w:val="1"/>
      <w:numFmt w:val="decimal"/>
      <w:lvlText w:val="%7."/>
      <w:lvlJc w:val="left"/>
      <w:pPr>
        <w:ind w:left="5474" w:hanging="360"/>
      </w:pPr>
    </w:lvl>
    <w:lvl w:ilvl="7" w:tplc="04100019" w:tentative="1">
      <w:start w:val="1"/>
      <w:numFmt w:val="lowerLetter"/>
      <w:lvlText w:val="%8."/>
      <w:lvlJc w:val="left"/>
      <w:pPr>
        <w:ind w:left="6194" w:hanging="360"/>
      </w:pPr>
    </w:lvl>
    <w:lvl w:ilvl="8" w:tplc="0410001B" w:tentative="1">
      <w:start w:val="1"/>
      <w:numFmt w:val="lowerRoman"/>
      <w:lvlText w:val="%9."/>
      <w:lvlJc w:val="right"/>
      <w:pPr>
        <w:ind w:left="6914" w:hanging="180"/>
      </w:pPr>
    </w:lvl>
  </w:abstractNum>
  <w:abstractNum w:abstractNumId="17" w15:restartNumberingAfterBreak="0">
    <w:nsid w:val="664540AB"/>
    <w:multiLevelType w:val="hybridMultilevel"/>
    <w:tmpl w:val="4808CD02"/>
    <w:lvl w:ilvl="0" w:tplc="B6F20670">
      <w:numFmt w:val="bullet"/>
      <w:lvlText w:val="-"/>
      <w:lvlJc w:val="left"/>
      <w:pPr>
        <w:ind w:left="405" w:hanging="360"/>
      </w:pPr>
      <w:rPr>
        <w:rFonts w:ascii="Open Sans" w:eastAsia="Times New Roman" w:hAnsi="Open Sans" w:cs="Open Sans" w:hint="default"/>
      </w:rPr>
    </w:lvl>
    <w:lvl w:ilvl="1" w:tplc="0410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8" w15:restartNumberingAfterBreak="0">
    <w:nsid w:val="6A3B35B7"/>
    <w:multiLevelType w:val="hybridMultilevel"/>
    <w:tmpl w:val="BAC46E8C"/>
    <w:lvl w:ilvl="0" w:tplc="513858D4">
      <w:start w:val="1"/>
      <w:numFmt w:val="decimal"/>
      <w:pStyle w:val="Paragrafonumerato123"/>
      <w:lvlText w:val="%1."/>
      <w:lvlJc w:val="left"/>
      <w:pPr>
        <w:ind w:left="1154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7DDF1630"/>
    <w:multiLevelType w:val="hybridMultilevel"/>
    <w:tmpl w:val="CCE0462C"/>
    <w:lvl w:ilvl="0" w:tplc="0410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num w:numId="1" w16cid:durableId="1511600803">
    <w:abstractNumId w:val="0"/>
  </w:num>
  <w:num w:numId="2" w16cid:durableId="281229669">
    <w:abstractNumId w:val="18"/>
  </w:num>
  <w:num w:numId="3" w16cid:durableId="1715498356">
    <w:abstractNumId w:val="10"/>
    <w:lvlOverride w:ilvl="0">
      <w:lvl w:ilvl="0">
        <w:start w:val="1"/>
        <w:numFmt w:val="bullet"/>
        <w:pStyle w:val="Puntino"/>
        <w:lvlText w:val=""/>
        <w:lvlJc w:val="left"/>
        <w:pPr>
          <w:tabs>
            <w:tab w:val="num" w:pos="1508"/>
          </w:tabs>
          <w:ind w:left="1508" w:hanging="357"/>
        </w:pPr>
        <w:rPr>
          <w:rFonts w:ascii="Symbol" w:hAnsi="Symbol" w:hint="default"/>
          <w:sz w:val="16"/>
        </w:rPr>
      </w:lvl>
    </w:lvlOverride>
    <w:lvlOverride w:ilvl="1">
      <w:lvl w:ilvl="1">
        <w:start w:val="1"/>
        <w:numFmt w:val="bullet"/>
        <w:lvlText w:val=""/>
        <w:lvlJc w:val="left"/>
        <w:pPr>
          <w:tabs>
            <w:tab w:val="num" w:pos="1865"/>
          </w:tabs>
          <w:ind w:left="1865" w:hanging="357"/>
        </w:pPr>
        <w:rPr>
          <w:rFonts w:ascii="Symbol" w:hAnsi="Symbol" w:hint="default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222"/>
          </w:tabs>
          <w:ind w:left="2223" w:hanging="358"/>
        </w:pPr>
        <w:rPr>
          <w:rFonts w:ascii="Wingdings" w:hAnsi="Wingdings" w:hint="default"/>
        </w:rPr>
      </w:lvl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2579"/>
          </w:tabs>
          <w:ind w:left="2580" w:hanging="358"/>
        </w:pPr>
        <w:rPr>
          <w:rFonts w:ascii="Symbol" w:hAnsi="Symbol" w:hint="default"/>
        </w:rPr>
      </w:lvl>
    </w:lvlOverride>
    <w:lvlOverride w:ilvl="4">
      <w:lvl w:ilvl="4">
        <w:start w:val="1"/>
        <w:numFmt w:val="bullet"/>
        <w:lvlText w:val="o"/>
        <w:lvlJc w:val="left"/>
        <w:pPr>
          <w:tabs>
            <w:tab w:val="num" w:pos="2936"/>
          </w:tabs>
          <w:ind w:left="2937" w:hanging="358"/>
        </w:pPr>
        <w:rPr>
          <w:rFonts w:ascii="Courier New" w:hAnsi="Courier New" w:hint="default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3293"/>
          </w:tabs>
          <w:ind w:left="3294" w:hanging="358"/>
        </w:pPr>
        <w:rPr>
          <w:rFonts w:ascii="Wingdings" w:hAnsi="Wingdings" w:hint="default"/>
        </w:rPr>
      </w:lvl>
    </w:lvlOverride>
    <w:lvlOverride w:ilvl="6">
      <w:lvl w:ilvl="6">
        <w:start w:val="1"/>
        <w:numFmt w:val="bullet"/>
        <w:lvlText w:val=""/>
        <w:lvlJc w:val="left"/>
        <w:pPr>
          <w:tabs>
            <w:tab w:val="num" w:pos="3650"/>
          </w:tabs>
          <w:ind w:left="3651" w:hanging="358"/>
        </w:pPr>
        <w:rPr>
          <w:rFonts w:ascii="Symbol" w:hAnsi="Symbol" w:hint="default"/>
        </w:rPr>
      </w:lvl>
    </w:lvlOverride>
    <w:lvlOverride w:ilvl="7">
      <w:lvl w:ilvl="7">
        <w:start w:val="1"/>
        <w:numFmt w:val="bullet"/>
        <w:lvlText w:val="o"/>
        <w:lvlJc w:val="left"/>
        <w:pPr>
          <w:tabs>
            <w:tab w:val="num" w:pos="4007"/>
          </w:tabs>
          <w:ind w:left="4009" w:hanging="359"/>
        </w:pPr>
        <w:rPr>
          <w:rFonts w:ascii="Courier New" w:hAnsi="Courier New" w:hint="default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4364"/>
          </w:tabs>
          <w:ind w:left="4366" w:hanging="359"/>
        </w:pPr>
        <w:rPr>
          <w:rFonts w:ascii="Wingdings" w:hAnsi="Wingdings" w:hint="default"/>
        </w:rPr>
      </w:lvl>
    </w:lvlOverride>
  </w:num>
  <w:num w:numId="4" w16cid:durableId="2030791633">
    <w:abstractNumId w:val="5"/>
  </w:num>
  <w:num w:numId="5" w16cid:durableId="1531843864">
    <w:abstractNumId w:val="1"/>
  </w:num>
  <w:num w:numId="6" w16cid:durableId="890845155">
    <w:abstractNumId w:val="11"/>
  </w:num>
  <w:num w:numId="7" w16cid:durableId="811021673">
    <w:abstractNumId w:val="7"/>
  </w:num>
  <w:num w:numId="8" w16cid:durableId="926571266">
    <w:abstractNumId w:val="14"/>
  </w:num>
  <w:num w:numId="9" w16cid:durableId="569317065">
    <w:abstractNumId w:val="2"/>
  </w:num>
  <w:num w:numId="10" w16cid:durableId="1515724599">
    <w:abstractNumId w:val="4"/>
  </w:num>
  <w:num w:numId="11" w16cid:durableId="266085421">
    <w:abstractNumId w:val="6"/>
  </w:num>
  <w:num w:numId="12" w16cid:durableId="617875355">
    <w:abstractNumId w:val="7"/>
  </w:num>
  <w:num w:numId="13" w16cid:durableId="859050881">
    <w:abstractNumId w:val="17"/>
  </w:num>
  <w:num w:numId="14" w16cid:durableId="1265724261">
    <w:abstractNumId w:val="9"/>
  </w:num>
  <w:num w:numId="15" w16cid:durableId="85083724">
    <w:abstractNumId w:val="8"/>
  </w:num>
  <w:num w:numId="16" w16cid:durableId="2043745532">
    <w:abstractNumId w:val="3"/>
  </w:num>
  <w:num w:numId="17" w16cid:durableId="277488441">
    <w:abstractNumId w:val="12"/>
  </w:num>
  <w:num w:numId="18" w16cid:durableId="880823177">
    <w:abstractNumId w:val="19"/>
  </w:num>
  <w:num w:numId="19" w16cid:durableId="129785670">
    <w:abstractNumId w:val="13"/>
  </w:num>
  <w:num w:numId="20" w16cid:durableId="1319963481">
    <w:abstractNumId w:val="16"/>
  </w:num>
  <w:num w:numId="21" w16cid:durableId="159734326">
    <w:abstractNumId w:val="4"/>
  </w:num>
  <w:num w:numId="22" w16cid:durableId="674765676">
    <w:abstractNumId w:val="4"/>
  </w:num>
  <w:num w:numId="23" w16cid:durableId="151880874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349765991">
    <w:abstractNumId w:val="4"/>
  </w:num>
  <w:num w:numId="25" w16cid:durableId="1739326977">
    <w:abstractNumId w:val="7"/>
    <w:lvlOverride w:ilvl="0">
      <w:startOverride w:val="5"/>
    </w:lvlOverride>
    <w:lvlOverride w:ilvl="1">
      <w:startOverride w:val="1"/>
    </w:lvlOverride>
  </w:num>
  <w:num w:numId="26" w16cid:durableId="346640050">
    <w:abstractNumId w:val="7"/>
    <w:lvlOverride w:ilvl="0">
      <w:startOverride w:val="5"/>
    </w:lvlOverride>
    <w:lvlOverride w:ilvl="1">
      <w:startOverride w:val="1"/>
    </w:lvlOverride>
  </w:num>
  <w:num w:numId="27" w16cid:durableId="1878008640">
    <w:abstractNumId w:val="4"/>
  </w:num>
  <w:num w:numId="28" w16cid:durableId="1984967798">
    <w:abstractNumId w:val="4"/>
  </w:num>
  <w:num w:numId="29" w16cid:durableId="29573884">
    <w:abstractNumId w:val="7"/>
  </w:num>
  <w:num w:numId="30" w16cid:durableId="1495028536">
    <w:abstractNumId w:val="1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clean"/>
  <w:attachedTemplate r:id="rId1"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800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68FB"/>
    <w:rsid w:val="000038CA"/>
    <w:rsid w:val="00012E01"/>
    <w:rsid w:val="0001570E"/>
    <w:rsid w:val="000163A7"/>
    <w:rsid w:val="00017CD0"/>
    <w:rsid w:val="00023255"/>
    <w:rsid w:val="00024781"/>
    <w:rsid w:val="00034491"/>
    <w:rsid w:val="00034DEA"/>
    <w:rsid w:val="00037FCA"/>
    <w:rsid w:val="00042102"/>
    <w:rsid w:val="0004724D"/>
    <w:rsid w:val="00050FCB"/>
    <w:rsid w:val="0005353A"/>
    <w:rsid w:val="00057254"/>
    <w:rsid w:val="00067311"/>
    <w:rsid w:val="000675A0"/>
    <w:rsid w:val="000678CC"/>
    <w:rsid w:val="00074162"/>
    <w:rsid w:val="000806D6"/>
    <w:rsid w:val="00081BDC"/>
    <w:rsid w:val="00084E06"/>
    <w:rsid w:val="00096DBE"/>
    <w:rsid w:val="000A0780"/>
    <w:rsid w:val="000A43CF"/>
    <w:rsid w:val="000A5CE3"/>
    <w:rsid w:val="000A6A1C"/>
    <w:rsid w:val="000B14AB"/>
    <w:rsid w:val="000B1CDB"/>
    <w:rsid w:val="000B7A60"/>
    <w:rsid w:val="000C1EE6"/>
    <w:rsid w:val="000C3B35"/>
    <w:rsid w:val="000C65F5"/>
    <w:rsid w:val="000D1CCD"/>
    <w:rsid w:val="000D7077"/>
    <w:rsid w:val="000E000F"/>
    <w:rsid w:val="000E03A9"/>
    <w:rsid w:val="000E0695"/>
    <w:rsid w:val="000E0DCB"/>
    <w:rsid w:val="000E3AC1"/>
    <w:rsid w:val="000E4205"/>
    <w:rsid w:val="000E4BB1"/>
    <w:rsid w:val="000E5264"/>
    <w:rsid w:val="000E6C88"/>
    <w:rsid w:val="000F0B78"/>
    <w:rsid w:val="00105BE6"/>
    <w:rsid w:val="00115B80"/>
    <w:rsid w:val="0011623D"/>
    <w:rsid w:val="00117BB1"/>
    <w:rsid w:val="00120984"/>
    <w:rsid w:val="00126057"/>
    <w:rsid w:val="0013150E"/>
    <w:rsid w:val="00133F4D"/>
    <w:rsid w:val="001458CB"/>
    <w:rsid w:val="00151D2D"/>
    <w:rsid w:val="00153BF7"/>
    <w:rsid w:val="00155F7A"/>
    <w:rsid w:val="001709E5"/>
    <w:rsid w:val="0017417A"/>
    <w:rsid w:val="001769FF"/>
    <w:rsid w:val="001771BA"/>
    <w:rsid w:val="001817B2"/>
    <w:rsid w:val="00182505"/>
    <w:rsid w:val="00182650"/>
    <w:rsid w:val="00184A58"/>
    <w:rsid w:val="00185267"/>
    <w:rsid w:val="0018739A"/>
    <w:rsid w:val="0019277C"/>
    <w:rsid w:val="0019586F"/>
    <w:rsid w:val="0019600E"/>
    <w:rsid w:val="001A2B7C"/>
    <w:rsid w:val="001A40DC"/>
    <w:rsid w:val="001A64C6"/>
    <w:rsid w:val="001B2545"/>
    <w:rsid w:val="001B51BA"/>
    <w:rsid w:val="001C15E6"/>
    <w:rsid w:val="001D4F4D"/>
    <w:rsid w:val="001D5984"/>
    <w:rsid w:val="001D6092"/>
    <w:rsid w:val="001E3995"/>
    <w:rsid w:val="001E47FA"/>
    <w:rsid w:val="001E7656"/>
    <w:rsid w:val="001F0325"/>
    <w:rsid w:val="001F0C1E"/>
    <w:rsid w:val="001F0C4E"/>
    <w:rsid w:val="001F1D30"/>
    <w:rsid w:val="001F428A"/>
    <w:rsid w:val="001F6FA3"/>
    <w:rsid w:val="001F7386"/>
    <w:rsid w:val="001F745B"/>
    <w:rsid w:val="002002E3"/>
    <w:rsid w:val="00205616"/>
    <w:rsid w:val="00210B56"/>
    <w:rsid w:val="00210E5C"/>
    <w:rsid w:val="00211C6B"/>
    <w:rsid w:val="00215570"/>
    <w:rsid w:val="002205DB"/>
    <w:rsid w:val="00221159"/>
    <w:rsid w:val="00221E1B"/>
    <w:rsid w:val="002232EF"/>
    <w:rsid w:val="00226701"/>
    <w:rsid w:val="00231BC8"/>
    <w:rsid w:val="00231D33"/>
    <w:rsid w:val="00233CAE"/>
    <w:rsid w:val="00240962"/>
    <w:rsid w:val="002414E0"/>
    <w:rsid w:val="00242734"/>
    <w:rsid w:val="00247E12"/>
    <w:rsid w:val="0025048A"/>
    <w:rsid w:val="002547A1"/>
    <w:rsid w:val="00257080"/>
    <w:rsid w:val="00257661"/>
    <w:rsid w:val="002619E8"/>
    <w:rsid w:val="00267B3B"/>
    <w:rsid w:val="00271C93"/>
    <w:rsid w:val="00274CDC"/>
    <w:rsid w:val="00277374"/>
    <w:rsid w:val="002807AC"/>
    <w:rsid w:val="00283285"/>
    <w:rsid w:val="002837B4"/>
    <w:rsid w:val="00292F31"/>
    <w:rsid w:val="002949E7"/>
    <w:rsid w:val="00294E38"/>
    <w:rsid w:val="00297B00"/>
    <w:rsid w:val="002A02FD"/>
    <w:rsid w:val="002A2177"/>
    <w:rsid w:val="002A32D7"/>
    <w:rsid w:val="002A66AD"/>
    <w:rsid w:val="002B229D"/>
    <w:rsid w:val="002B4A5B"/>
    <w:rsid w:val="002B73C7"/>
    <w:rsid w:val="002C3CCA"/>
    <w:rsid w:val="002C57CB"/>
    <w:rsid w:val="002C5A56"/>
    <w:rsid w:val="002C796D"/>
    <w:rsid w:val="002D789B"/>
    <w:rsid w:val="002E252F"/>
    <w:rsid w:val="002E2F8F"/>
    <w:rsid w:val="002E4245"/>
    <w:rsid w:val="002E59C9"/>
    <w:rsid w:val="002F1103"/>
    <w:rsid w:val="002F2A42"/>
    <w:rsid w:val="002F4F28"/>
    <w:rsid w:val="002F7B13"/>
    <w:rsid w:val="00300529"/>
    <w:rsid w:val="00300900"/>
    <w:rsid w:val="00306C05"/>
    <w:rsid w:val="003070C6"/>
    <w:rsid w:val="0031035B"/>
    <w:rsid w:val="003124FF"/>
    <w:rsid w:val="003167D7"/>
    <w:rsid w:val="0032127D"/>
    <w:rsid w:val="00321B2E"/>
    <w:rsid w:val="00327B55"/>
    <w:rsid w:val="003312F7"/>
    <w:rsid w:val="00331F2D"/>
    <w:rsid w:val="00333ACE"/>
    <w:rsid w:val="00335BD1"/>
    <w:rsid w:val="00336070"/>
    <w:rsid w:val="00341240"/>
    <w:rsid w:val="00346E74"/>
    <w:rsid w:val="00351542"/>
    <w:rsid w:val="0035308E"/>
    <w:rsid w:val="003564BF"/>
    <w:rsid w:val="0036206F"/>
    <w:rsid w:val="00362952"/>
    <w:rsid w:val="003639F8"/>
    <w:rsid w:val="00364C9B"/>
    <w:rsid w:val="00376432"/>
    <w:rsid w:val="00394997"/>
    <w:rsid w:val="0039538B"/>
    <w:rsid w:val="003A41A2"/>
    <w:rsid w:val="003A7F50"/>
    <w:rsid w:val="003B0936"/>
    <w:rsid w:val="003B0A04"/>
    <w:rsid w:val="003B2891"/>
    <w:rsid w:val="003B437A"/>
    <w:rsid w:val="003B5BB3"/>
    <w:rsid w:val="003B66C9"/>
    <w:rsid w:val="003C619F"/>
    <w:rsid w:val="003D08E1"/>
    <w:rsid w:val="003D0AC9"/>
    <w:rsid w:val="003D50F4"/>
    <w:rsid w:val="003F7345"/>
    <w:rsid w:val="003F7F59"/>
    <w:rsid w:val="00401BDD"/>
    <w:rsid w:val="00412315"/>
    <w:rsid w:val="00412A38"/>
    <w:rsid w:val="00417C22"/>
    <w:rsid w:val="004226F7"/>
    <w:rsid w:val="00427711"/>
    <w:rsid w:val="00427C97"/>
    <w:rsid w:val="00431175"/>
    <w:rsid w:val="00432BD7"/>
    <w:rsid w:val="00437305"/>
    <w:rsid w:val="00440F33"/>
    <w:rsid w:val="00444FF9"/>
    <w:rsid w:val="00453E4A"/>
    <w:rsid w:val="0045634F"/>
    <w:rsid w:val="00465842"/>
    <w:rsid w:val="00466416"/>
    <w:rsid w:val="00467B15"/>
    <w:rsid w:val="00470061"/>
    <w:rsid w:val="00473A70"/>
    <w:rsid w:val="00480B4C"/>
    <w:rsid w:val="00486FCA"/>
    <w:rsid w:val="0048757D"/>
    <w:rsid w:val="00490C13"/>
    <w:rsid w:val="00494B9A"/>
    <w:rsid w:val="00495226"/>
    <w:rsid w:val="004A0CA7"/>
    <w:rsid w:val="004A5413"/>
    <w:rsid w:val="004A6139"/>
    <w:rsid w:val="004A706E"/>
    <w:rsid w:val="004A7E0E"/>
    <w:rsid w:val="004B5A1B"/>
    <w:rsid w:val="004B5C70"/>
    <w:rsid w:val="004C0080"/>
    <w:rsid w:val="004C1205"/>
    <w:rsid w:val="004C47B2"/>
    <w:rsid w:val="004D4A92"/>
    <w:rsid w:val="004D4D24"/>
    <w:rsid w:val="004D6AED"/>
    <w:rsid w:val="004D6D26"/>
    <w:rsid w:val="004E0436"/>
    <w:rsid w:val="004E0F8A"/>
    <w:rsid w:val="004E3FCA"/>
    <w:rsid w:val="004E55D8"/>
    <w:rsid w:val="004E5C80"/>
    <w:rsid w:val="004E5D91"/>
    <w:rsid w:val="004E7F89"/>
    <w:rsid w:val="004F4C93"/>
    <w:rsid w:val="004F622F"/>
    <w:rsid w:val="00506F93"/>
    <w:rsid w:val="00507C6F"/>
    <w:rsid w:val="0051368D"/>
    <w:rsid w:val="00517173"/>
    <w:rsid w:val="00520376"/>
    <w:rsid w:val="00522367"/>
    <w:rsid w:val="00525605"/>
    <w:rsid w:val="0052611A"/>
    <w:rsid w:val="0052707E"/>
    <w:rsid w:val="00527DA7"/>
    <w:rsid w:val="00536233"/>
    <w:rsid w:val="00545914"/>
    <w:rsid w:val="00553EE6"/>
    <w:rsid w:val="005566FC"/>
    <w:rsid w:val="00556862"/>
    <w:rsid w:val="00563801"/>
    <w:rsid w:val="0056393B"/>
    <w:rsid w:val="005658FE"/>
    <w:rsid w:val="00570AA3"/>
    <w:rsid w:val="00570F7A"/>
    <w:rsid w:val="0057133B"/>
    <w:rsid w:val="00574832"/>
    <w:rsid w:val="00575E2B"/>
    <w:rsid w:val="00582509"/>
    <w:rsid w:val="00584460"/>
    <w:rsid w:val="00587167"/>
    <w:rsid w:val="00594563"/>
    <w:rsid w:val="005B55AF"/>
    <w:rsid w:val="005B7782"/>
    <w:rsid w:val="005C17AE"/>
    <w:rsid w:val="005D12E8"/>
    <w:rsid w:val="005D155F"/>
    <w:rsid w:val="005D5AFA"/>
    <w:rsid w:val="005E181C"/>
    <w:rsid w:val="005E5B67"/>
    <w:rsid w:val="00602C97"/>
    <w:rsid w:val="006035CA"/>
    <w:rsid w:val="0060422B"/>
    <w:rsid w:val="0060769E"/>
    <w:rsid w:val="00610869"/>
    <w:rsid w:val="00612360"/>
    <w:rsid w:val="006123B0"/>
    <w:rsid w:val="00613999"/>
    <w:rsid w:val="00613E79"/>
    <w:rsid w:val="00613EEB"/>
    <w:rsid w:val="0061403F"/>
    <w:rsid w:val="00614313"/>
    <w:rsid w:val="00615123"/>
    <w:rsid w:val="00617B17"/>
    <w:rsid w:val="00633E52"/>
    <w:rsid w:val="00640906"/>
    <w:rsid w:val="00654DAC"/>
    <w:rsid w:val="00660D9F"/>
    <w:rsid w:val="00663547"/>
    <w:rsid w:val="00666035"/>
    <w:rsid w:val="006722E4"/>
    <w:rsid w:val="006744C8"/>
    <w:rsid w:val="00676A4F"/>
    <w:rsid w:val="00676D50"/>
    <w:rsid w:val="00677268"/>
    <w:rsid w:val="0068017D"/>
    <w:rsid w:val="00683722"/>
    <w:rsid w:val="00683F9D"/>
    <w:rsid w:val="00687173"/>
    <w:rsid w:val="00692038"/>
    <w:rsid w:val="00693854"/>
    <w:rsid w:val="006953DF"/>
    <w:rsid w:val="006A200F"/>
    <w:rsid w:val="006A3465"/>
    <w:rsid w:val="006A762E"/>
    <w:rsid w:val="006A778C"/>
    <w:rsid w:val="006B0233"/>
    <w:rsid w:val="006B4A86"/>
    <w:rsid w:val="006B7227"/>
    <w:rsid w:val="006C02CB"/>
    <w:rsid w:val="006C0B7A"/>
    <w:rsid w:val="006C31FB"/>
    <w:rsid w:val="006C4CF0"/>
    <w:rsid w:val="006C635B"/>
    <w:rsid w:val="006D3773"/>
    <w:rsid w:val="006D5C02"/>
    <w:rsid w:val="006D6793"/>
    <w:rsid w:val="006E6FD6"/>
    <w:rsid w:val="006F2D57"/>
    <w:rsid w:val="006F697D"/>
    <w:rsid w:val="00702F14"/>
    <w:rsid w:val="00712B87"/>
    <w:rsid w:val="00714BBF"/>
    <w:rsid w:val="00714FA4"/>
    <w:rsid w:val="00716849"/>
    <w:rsid w:val="00737E6F"/>
    <w:rsid w:val="007465B6"/>
    <w:rsid w:val="00754E1B"/>
    <w:rsid w:val="007610A2"/>
    <w:rsid w:val="00761828"/>
    <w:rsid w:val="00762485"/>
    <w:rsid w:val="0076488B"/>
    <w:rsid w:val="0076628D"/>
    <w:rsid w:val="0077680E"/>
    <w:rsid w:val="007800A6"/>
    <w:rsid w:val="00784193"/>
    <w:rsid w:val="00787E41"/>
    <w:rsid w:val="00790472"/>
    <w:rsid w:val="0079117A"/>
    <w:rsid w:val="00791351"/>
    <w:rsid w:val="007914DB"/>
    <w:rsid w:val="00791B5B"/>
    <w:rsid w:val="007955B0"/>
    <w:rsid w:val="00796D7E"/>
    <w:rsid w:val="007A1982"/>
    <w:rsid w:val="007A4622"/>
    <w:rsid w:val="007B08E9"/>
    <w:rsid w:val="007B1184"/>
    <w:rsid w:val="007B16A6"/>
    <w:rsid w:val="007B17DE"/>
    <w:rsid w:val="007B6784"/>
    <w:rsid w:val="007D2153"/>
    <w:rsid w:val="007D344F"/>
    <w:rsid w:val="007E41DE"/>
    <w:rsid w:val="007E5E08"/>
    <w:rsid w:val="007E788B"/>
    <w:rsid w:val="007F1145"/>
    <w:rsid w:val="007F183D"/>
    <w:rsid w:val="007F231C"/>
    <w:rsid w:val="007F6662"/>
    <w:rsid w:val="007F7766"/>
    <w:rsid w:val="00800259"/>
    <w:rsid w:val="00802662"/>
    <w:rsid w:val="00804100"/>
    <w:rsid w:val="008056FD"/>
    <w:rsid w:val="008141AC"/>
    <w:rsid w:val="00815CFD"/>
    <w:rsid w:val="00816DB4"/>
    <w:rsid w:val="008235DA"/>
    <w:rsid w:val="00827BB5"/>
    <w:rsid w:val="00827F67"/>
    <w:rsid w:val="00832FAC"/>
    <w:rsid w:val="00837987"/>
    <w:rsid w:val="00842335"/>
    <w:rsid w:val="0084525C"/>
    <w:rsid w:val="00846C38"/>
    <w:rsid w:val="00847F42"/>
    <w:rsid w:val="00853C44"/>
    <w:rsid w:val="00853EDD"/>
    <w:rsid w:val="00854B19"/>
    <w:rsid w:val="008711AA"/>
    <w:rsid w:val="008719A7"/>
    <w:rsid w:val="0087715B"/>
    <w:rsid w:val="00877CC0"/>
    <w:rsid w:val="00893D27"/>
    <w:rsid w:val="00893E14"/>
    <w:rsid w:val="0089458F"/>
    <w:rsid w:val="00897C60"/>
    <w:rsid w:val="008A1956"/>
    <w:rsid w:val="008A4904"/>
    <w:rsid w:val="008A5433"/>
    <w:rsid w:val="008B30BB"/>
    <w:rsid w:val="008B7382"/>
    <w:rsid w:val="008B777E"/>
    <w:rsid w:val="008C13E4"/>
    <w:rsid w:val="008C1644"/>
    <w:rsid w:val="008C1F21"/>
    <w:rsid w:val="008D30B5"/>
    <w:rsid w:val="008D7BAD"/>
    <w:rsid w:val="008E07DC"/>
    <w:rsid w:val="008E391C"/>
    <w:rsid w:val="008E4D4A"/>
    <w:rsid w:val="008E50BF"/>
    <w:rsid w:val="008E5B9B"/>
    <w:rsid w:val="008F1916"/>
    <w:rsid w:val="008F44DA"/>
    <w:rsid w:val="009015F9"/>
    <w:rsid w:val="00901B0D"/>
    <w:rsid w:val="00917C88"/>
    <w:rsid w:val="00930BA1"/>
    <w:rsid w:val="00931C3C"/>
    <w:rsid w:val="009329A9"/>
    <w:rsid w:val="0093390D"/>
    <w:rsid w:val="00937075"/>
    <w:rsid w:val="00950FB3"/>
    <w:rsid w:val="0095609F"/>
    <w:rsid w:val="0095677E"/>
    <w:rsid w:val="00956A94"/>
    <w:rsid w:val="0096397D"/>
    <w:rsid w:val="00966206"/>
    <w:rsid w:val="00966DF9"/>
    <w:rsid w:val="00975C4F"/>
    <w:rsid w:val="009840A1"/>
    <w:rsid w:val="009879F0"/>
    <w:rsid w:val="00992CF7"/>
    <w:rsid w:val="009A3BF6"/>
    <w:rsid w:val="009A40F9"/>
    <w:rsid w:val="009B022C"/>
    <w:rsid w:val="009B7B01"/>
    <w:rsid w:val="009C0FA1"/>
    <w:rsid w:val="009C2527"/>
    <w:rsid w:val="009C5418"/>
    <w:rsid w:val="009C6D79"/>
    <w:rsid w:val="009D2FFB"/>
    <w:rsid w:val="009D4570"/>
    <w:rsid w:val="009D5887"/>
    <w:rsid w:val="009D66E0"/>
    <w:rsid w:val="009E5A05"/>
    <w:rsid w:val="009E61B9"/>
    <w:rsid w:val="009E7FF3"/>
    <w:rsid w:val="009F1D01"/>
    <w:rsid w:val="009F42E4"/>
    <w:rsid w:val="009F4920"/>
    <w:rsid w:val="00A1116D"/>
    <w:rsid w:val="00A11B47"/>
    <w:rsid w:val="00A17849"/>
    <w:rsid w:val="00A22CD5"/>
    <w:rsid w:val="00A23251"/>
    <w:rsid w:val="00A2434F"/>
    <w:rsid w:val="00A25202"/>
    <w:rsid w:val="00A30A24"/>
    <w:rsid w:val="00A3206D"/>
    <w:rsid w:val="00A371FD"/>
    <w:rsid w:val="00A411DA"/>
    <w:rsid w:val="00A4636A"/>
    <w:rsid w:val="00A471DF"/>
    <w:rsid w:val="00A53C51"/>
    <w:rsid w:val="00A53DD7"/>
    <w:rsid w:val="00A553C3"/>
    <w:rsid w:val="00A61922"/>
    <w:rsid w:val="00A62502"/>
    <w:rsid w:val="00A64590"/>
    <w:rsid w:val="00A668FB"/>
    <w:rsid w:val="00A714F0"/>
    <w:rsid w:val="00A75B60"/>
    <w:rsid w:val="00A77B14"/>
    <w:rsid w:val="00A854B9"/>
    <w:rsid w:val="00A856A2"/>
    <w:rsid w:val="00A85F47"/>
    <w:rsid w:val="00A86FC5"/>
    <w:rsid w:val="00A9057C"/>
    <w:rsid w:val="00A9205C"/>
    <w:rsid w:val="00A93427"/>
    <w:rsid w:val="00A94CCF"/>
    <w:rsid w:val="00A9525B"/>
    <w:rsid w:val="00AA064F"/>
    <w:rsid w:val="00AA1742"/>
    <w:rsid w:val="00AA2677"/>
    <w:rsid w:val="00AA38D5"/>
    <w:rsid w:val="00AA7371"/>
    <w:rsid w:val="00AB4084"/>
    <w:rsid w:val="00AB6F58"/>
    <w:rsid w:val="00AC065D"/>
    <w:rsid w:val="00AC324E"/>
    <w:rsid w:val="00AC4F64"/>
    <w:rsid w:val="00AD64AF"/>
    <w:rsid w:val="00AD65E1"/>
    <w:rsid w:val="00AD7E33"/>
    <w:rsid w:val="00AE3886"/>
    <w:rsid w:val="00AE5610"/>
    <w:rsid w:val="00AF0142"/>
    <w:rsid w:val="00AF4490"/>
    <w:rsid w:val="00AF7351"/>
    <w:rsid w:val="00AF7692"/>
    <w:rsid w:val="00B00F9C"/>
    <w:rsid w:val="00B02429"/>
    <w:rsid w:val="00B10F9B"/>
    <w:rsid w:val="00B11F24"/>
    <w:rsid w:val="00B14DA3"/>
    <w:rsid w:val="00B17FA7"/>
    <w:rsid w:val="00B21ECB"/>
    <w:rsid w:val="00B24807"/>
    <w:rsid w:val="00B27006"/>
    <w:rsid w:val="00B27758"/>
    <w:rsid w:val="00B33260"/>
    <w:rsid w:val="00B33F5B"/>
    <w:rsid w:val="00B37B68"/>
    <w:rsid w:val="00B4251B"/>
    <w:rsid w:val="00B44ED1"/>
    <w:rsid w:val="00B52F5A"/>
    <w:rsid w:val="00B575FF"/>
    <w:rsid w:val="00B609CD"/>
    <w:rsid w:val="00B74801"/>
    <w:rsid w:val="00B773F2"/>
    <w:rsid w:val="00B805F6"/>
    <w:rsid w:val="00B81114"/>
    <w:rsid w:val="00B924DC"/>
    <w:rsid w:val="00BA7DDA"/>
    <w:rsid w:val="00BB0F68"/>
    <w:rsid w:val="00BC0582"/>
    <w:rsid w:val="00BC1376"/>
    <w:rsid w:val="00BC3595"/>
    <w:rsid w:val="00BC55A4"/>
    <w:rsid w:val="00BC6A80"/>
    <w:rsid w:val="00BD481E"/>
    <w:rsid w:val="00BD7AC4"/>
    <w:rsid w:val="00BE397C"/>
    <w:rsid w:val="00BE3B83"/>
    <w:rsid w:val="00BE4213"/>
    <w:rsid w:val="00BE4BF2"/>
    <w:rsid w:val="00BE5252"/>
    <w:rsid w:val="00BF0DF0"/>
    <w:rsid w:val="00BF2BC9"/>
    <w:rsid w:val="00BF493A"/>
    <w:rsid w:val="00BF5BDA"/>
    <w:rsid w:val="00C06EC0"/>
    <w:rsid w:val="00C11DDF"/>
    <w:rsid w:val="00C12898"/>
    <w:rsid w:val="00C159F4"/>
    <w:rsid w:val="00C24922"/>
    <w:rsid w:val="00C2645D"/>
    <w:rsid w:val="00C31558"/>
    <w:rsid w:val="00C31E57"/>
    <w:rsid w:val="00C3282B"/>
    <w:rsid w:val="00C430CE"/>
    <w:rsid w:val="00C46B02"/>
    <w:rsid w:val="00C56B55"/>
    <w:rsid w:val="00C57162"/>
    <w:rsid w:val="00C57351"/>
    <w:rsid w:val="00C72CFB"/>
    <w:rsid w:val="00C75CE9"/>
    <w:rsid w:val="00C76334"/>
    <w:rsid w:val="00C77E7B"/>
    <w:rsid w:val="00C77FD2"/>
    <w:rsid w:val="00C82EFA"/>
    <w:rsid w:val="00C8471C"/>
    <w:rsid w:val="00C96584"/>
    <w:rsid w:val="00CA14CA"/>
    <w:rsid w:val="00CA2C9D"/>
    <w:rsid w:val="00CA3625"/>
    <w:rsid w:val="00CB18DC"/>
    <w:rsid w:val="00CB2B26"/>
    <w:rsid w:val="00CB5301"/>
    <w:rsid w:val="00CB55AD"/>
    <w:rsid w:val="00CB5E05"/>
    <w:rsid w:val="00CC13C0"/>
    <w:rsid w:val="00CC2952"/>
    <w:rsid w:val="00CD3BFF"/>
    <w:rsid w:val="00CE0BDA"/>
    <w:rsid w:val="00CE2D95"/>
    <w:rsid w:val="00CE392B"/>
    <w:rsid w:val="00CE7F4F"/>
    <w:rsid w:val="00D11DF7"/>
    <w:rsid w:val="00D135AD"/>
    <w:rsid w:val="00D1595F"/>
    <w:rsid w:val="00D17265"/>
    <w:rsid w:val="00D17FDA"/>
    <w:rsid w:val="00D213CD"/>
    <w:rsid w:val="00D22F69"/>
    <w:rsid w:val="00D254FC"/>
    <w:rsid w:val="00D36472"/>
    <w:rsid w:val="00D40759"/>
    <w:rsid w:val="00D43F4D"/>
    <w:rsid w:val="00D460FB"/>
    <w:rsid w:val="00D47913"/>
    <w:rsid w:val="00D52095"/>
    <w:rsid w:val="00D55CE4"/>
    <w:rsid w:val="00D60788"/>
    <w:rsid w:val="00D62F52"/>
    <w:rsid w:val="00D64DD5"/>
    <w:rsid w:val="00D66C73"/>
    <w:rsid w:val="00D66C92"/>
    <w:rsid w:val="00D718DA"/>
    <w:rsid w:val="00D73D07"/>
    <w:rsid w:val="00D73E6C"/>
    <w:rsid w:val="00D74292"/>
    <w:rsid w:val="00D85153"/>
    <w:rsid w:val="00D90523"/>
    <w:rsid w:val="00D91A13"/>
    <w:rsid w:val="00D9238D"/>
    <w:rsid w:val="00D95386"/>
    <w:rsid w:val="00D96474"/>
    <w:rsid w:val="00DA32AA"/>
    <w:rsid w:val="00DA66FF"/>
    <w:rsid w:val="00DB56F9"/>
    <w:rsid w:val="00DC2987"/>
    <w:rsid w:val="00DC4918"/>
    <w:rsid w:val="00DC5B2B"/>
    <w:rsid w:val="00DD1A17"/>
    <w:rsid w:val="00DD7E89"/>
    <w:rsid w:val="00DE0EA6"/>
    <w:rsid w:val="00DE125B"/>
    <w:rsid w:val="00DE39C5"/>
    <w:rsid w:val="00DE52C0"/>
    <w:rsid w:val="00DE56B1"/>
    <w:rsid w:val="00DE57F0"/>
    <w:rsid w:val="00DF2A60"/>
    <w:rsid w:val="00DF3930"/>
    <w:rsid w:val="00DF572E"/>
    <w:rsid w:val="00E02A4E"/>
    <w:rsid w:val="00E04513"/>
    <w:rsid w:val="00E116DC"/>
    <w:rsid w:val="00E12C50"/>
    <w:rsid w:val="00E17021"/>
    <w:rsid w:val="00E20226"/>
    <w:rsid w:val="00E30949"/>
    <w:rsid w:val="00E342A8"/>
    <w:rsid w:val="00E426F1"/>
    <w:rsid w:val="00E42DB8"/>
    <w:rsid w:val="00E44FCB"/>
    <w:rsid w:val="00E50BD2"/>
    <w:rsid w:val="00E5459A"/>
    <w:rsid w:val="00E565D6"/>
    <w:rsid w:val="00E56C6B"/>
    <w:rsid w:val="00E601D7"/>
    <w:rsid w:val="00E626F7"/>
    <w:rsid w:val="00E62A60"/>
    <w:rsid w:val="00E676C1"/>
    <w:rsid w:val="00E73119"/>
    <w:rsid w:val="00E76535"/>
    <w:rsid w:val="00E76560"/>
    <w:rsid w:val="00E76A71"/>
    <w:rsid w:val="00E7723C"/>
    <w:rsid w:val="00E80419"/>
    <w:rsid w:val="00E8074F"/>
    <w:rsid w:val="00E808C0"/>
    <w:rsid w:val="00E81A57"/>
    <w:rsid w:val="00E83498"/>
    <w:rsid w:val="00E8423C"/>
    <w:rsid w:val="00EA0CD0"/>
    <w:rsid w:val="00EA0D42"/>
    <w:rsid w:val="00EA5537"/>
    <w:rsid w:val="00EA6DEF"/>
    <w:rsid w:val="00EA7295"/>
    <w:rsid w:val="00EB7D98"/>
    <w:rsid w:val="00EC4075"/>
    <w:rsid w:val="00EC573A"/>
    <w:rsid w:val="00EC699C"/>
    <w:rsid w:val="00ED2E8A"/>
    <w:rsid w:val="00EE5166"/>
    <w:rsid w:val="00EE5819"/>
    <w:rsid w:val="00EF0684"/>
    <w:rsid w:val="00EF2502"/>
    <w:rsid w:val="00EF448D"/>
    <w:rsid w:val="00EF689F"/>
    <w:rsid w:val="00EF75BB"/>
    <w:rsid w:val="00F00152"/>
    <w:rsid w:val="00F007EB"/>
    <w:rsid w:val="00F11C93"/>
    <w:rsid w:val="00F130A3"/>
    <w:rsid w:val="00F153F7"/>
    <w:rsid w:val="00F15AF2"/>
    <w:rsid w:val="00F26DC9"/>
    <w:rsid w:val="00F35AC4"/>
    <w:rsid w:val="00F40BCD"/>
    <w:rsid w:val="00F450F4"/>
    <w:rsid w:val="00F513E0"/>
    <w:rsid w:val="00F53919"/>
    <w:rsid w:val="00F57D5C"/>
    <w:rsid w:val="00F61643"/>
    <w:rsid w:val="00F7445E"/>
    <w:rsid w:val="00F75C10"/>
    <w:rsid w:val="00F76770"/>
    <w:rsid w:val="00F76EFA"/>
    <w:rsid w:val="00F86299"/>
    <w:rsid w:val="00F916E3"/>
    <w:rsid w:val="00F91E34"/>
    <w:rsid w:val="00F932BC"/>
    <w:rsid w:val="00F954E2"/>
    <w:rsid w:val="00FA03FD"/>
    <w:rsid w:val="00FA3F45"/>
    <w:rsid w:val="00FA4414"/>
    <w:rsid w:val="00FA7448"/>
    <w:rsid w:val="00FB100B"/>
    <w:rsid w:val="00FB206A"/>
    <w:rsid w:val="00FB5F05"/>
    <w:rsid w:val="00FB6308"/>
    <w:rsid w:val="00FC227B"/>
    <w:rsid w:val="00FE4F6B"/>
    <w:rsid w:val="00FF11C7"/>
    <w:rsid w:val="00FF18BC"/>
    <w:rsid w:val="00FF52F2"/>
    <w:rsid w:val="00FF7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288C14E"/>
  <w15:docId w15:val="{03F67DF8-6A8F-47E4-A2E0-063C1678E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1" w:unhideWhenUsed="1"/>
    <w:lsdException w:name="Body Text 3" w:semiHidden="1" w:uiPriority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A668FB"/>
    <w:rPr>
      <w:rFonts w:ascii="Open Sans" w:hAnsi="Open Sans"/>
    </w:rPr>
  </w:style>
  <w:style w:type="paragraph" w:styleId="Titolo1">
    <w:name w:val="heading 1"/>
    <w:aliases w:val="h1,l1,level 1 heading,1,Alt+1,NV_Überschrift 1,BMS Heading 1,H1,L1,h1 chapter heading,A MAJOR/BOLD,level 1,Level 1 Head,h1 chapter heading1,A MAJOR/BOLD1,level 11,Level 1 Head1,h11,h1 chapter heading2,A MAJOR/BOLD2,level 12,h12,h13,t1,fjb1,I1"/>
    <w:basedOn w:val="Corpotesto"/>
    <w:next w:val="Corpotesto"/>
    <w:qFormat/>
    <w:rsid w:val="00CA3625"/>
    <w:pPr>
      <w:keepNext/>
      <w:pageBreakBefore/>
      <w:numPr>
        <w:numId w:val="7"/>
      </w:numPr>
      <w:spacing w:before="0" w:after="360"/>
      <w:outlineLvl w:val="0"/>
    </w:pPr>
    <w:rPr>
      <w:b/>
      <w:caps/>
      <w:kern w:val="28"/>
    </w:rPr>
  </w:style>
  <w:style w:type="paragraph" w:styleId="Titolo2">
    <w:name w:val="heading 2"/>
    <w:aliases w:val="H2,h2,L2 Char,l2 Char,level 2 heading Char,2 Char,21 Char,Alt+2 Char,NV_Überschrift 2 Char,Heading 2 Number Char,Heading 2a Char,PARA2 Char,T2 Char,Heading Char,PARA21 Char,PARA22 Char,PARA23 Char,T21 Char,2,L2,H,l2,Numbered 2 (SBC),H21,H22"/>
    <w:basedOn w:val="Corpotesto"/>
    <w:next w:val="Corpotesto"/>
    <w:qFormat/>
    <w:rsid w:val="00440F33"/>
    <w:pPr>
      <w:keepNext/>
      <w:numPr>
        <w:ilvl w:val="1"/>
        <w:numId w:val="7"/>
      </w:numPr>
      <w:spacing w:before="600" w:after="360"/>
      <w:outlineLvl w:val="1"/>
    </w:pPr>
    <w:rPr>
      <w:b/>
      <w:smallCaps/>
    </w:rPr>
  </w:style>
  <w:style w:type="paragraph" w:styleId="Titolo3">
    <w:name w:val="heading 3"/>
    <w:aliases w:val="h3,H3,l3,level 3 heading,3,L3,nv_überschrift3,NV_Überschrift 3,Level 3 Head,HeadSmall,h31,31,l31,Level 3 Head1,H31,HeadSmall1,h32,32,l32,Level 3 Head2,H32,HeadSmall2,h33,33,l33,Level 3 Head3,H33,HeadSmall3,heading 31,Level 1 - 1,h34,34,l34,T,y"/>
    <w:basedOn w:val="Corpotesto"/>
    <w:next w:val="Corpotesto"/>
    <w:qFormat/>
    <w:rsid w:val="00440F33"/>
    <w:pPr>
      <w:keepNext/>
      <w:numPr>
        <w:ilvl w:val="2"/>
        <w:numId w:val="7"/>
      </w:numPr>
      <w:tabs>
        <w:tab w:val="clear" w:pos="283"/>
        <w:tab w:val="num" w:pos="0"/>
      </w:tabs>
      <w:spacing w:before="600" w:after="360"/>
      <w:ind w:left="794"/>
      <w:outlineLvl w:val="2"/>
    </w:pPr>
    <w:rPr>
      <w:b/>
      <w:i/>
      <w:smallCaps/>
    </w:rPr>
  </w:style>
  <w:style w:type="paragraph" w:styleId="Titolo4">
    <w:name w:val="heading 4"/>
    <w:aliases w:val="h4,H4,44,Unterunterabschnitt,a.,dash,Titolo 4.gf,Bullet 1,Heading,4Th,Tit4,t4,First Subheading,4 dash,d,titolo 4,E4,Fourth level,T4,Ref Heading 1,rh1,Heading sql,Ref Heading 11,rh11,Heading sql1,H42,h41,First Subheading1,I4,l4,l"/>
    <w:basedOn w:val="Corpotesto"/>
    <w:next w:val="Corpotesto"/>
    <w:qFormat/>
    <w:rsid w:val="001F6FA3"/>
    <w:pPr>
      <w:keepNext/>
      <w:numPr>
        <w:ilvl w:val="3"/>
        <w:numId w:val="7"/>
      </w:numPr>
      <w:tabs>
        <w:tab w:val="left" w:pos="800"/>
      </w:tabs>
      <w:spacing w:before="600" w:after="360"/>
      <w:outlineLvl w:val="3"/>
    </w:pPr>
    <w:rPr>
      <w:b/>
    </w:rPr>
  </w:style>
  <w:style w:type="paragraph" w:styleId="Titolo5">
    <w:name w:val="heading 5"/>
    <w:aliases w:val="h5 Carattere,h5 Carattere Carattere Carattere,h5,h5 Carattere1,H5,ITT t5,PA Pico Section,Ref Heading 2,rh2,Livello 5,Second Subheading,Ref Heading 21,rh21,H51,h51,Second Subheading1,Ref Heading 22,rh22,H52,Ref Heading 23,rh23,H53,h52,rh24,H54"/>
    <w:basedOn w:val="Corpotesto"/>
    <w:next w:val="Corpotesto"/>
    <w:qFormat/>
    <w:rsid w:val="001D5984"/>
    <w:pPr>
      <w:keepNext/>
      <w:numPr>
        <w:ilvl w:val="4"/>
        <w:numId w:val="7"/>
      </w:numPr>
      <w:spacing w:before="600" w:after="360"/>
      <w:outlineLvl w:val="4"/>
    </w:pPr>
    <w:rPr>
      <w:i/>
    </w:rPr>
  </w:style>
  <w:style w:type="paragraph" w:styleId="Titolo6">
    <w:name w:val="heading 6"/>
    <w:aliases w:val="H6,ITT t6,PA Appendix,Ref Heading 3,rh3,h6,Third Subheading,Ref Heading 31,rh31,Ref Heading 32,rh32,h61,Third Subheading1,Ref Heading 33,rh33,Ref Heading 34,rh34,h62,Third Subheading2,Ref Heading 35,rh35,Ref Heading 36,rh36,Ref Heading 37,rh37"/>
    <w:basedOn w:val="Normale"/>
    <w:next w:val="Normale"/>
    <w:qFormat/>
    <w:rsid w:val="009A3BF6"/>
    <w:pPr>
      <w:numPr>
        <w:ilvl w:val="5"/>
        <w:numId w:val="7"/>
      </w:numPr>
      <w:spacing w:before="240" w:after="60"/>
      <w:outlineLvl w:val="5"/>
    </w:pPr>
    <w:rPr>
      <w:i/>
    </w:rPr>
  </w:style>
  <w:style w:type="paragraph" w:styleId="Titolo7">
    <w:name w:val="heading 7"/>
    <w:basedOn w:val="Normale"/>
    <w:next w:val="Normale"/>
    <w:rsid w:val="009A3BF6"/>
    <w:pPr>
      <w:numPr>
        <w:ilvl w:val="6"/>
        <w:numId w:val="1"/>
      </w:numPr>
      <w:spacing w:before="240" w:after="60"/>
      <w:outlineLvl w:val="6"/>
    </w:pPr>
  </w:style>
  <w:style w:type="paragraph" w:styleId="Titolo8">
    <w:name w:val="heading 8"/>
    <w:basedOn w:val="Normale"/>
    <w:next w:val="Normale"/>
    <w:rsid w:val="009A3BF6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itolo9">
    <w:name w:val="heading 9"/>
    <w:basedOn w:val="Normale"/>
    <w:next w:val="Normale"/>
    <w:rsid w:val="009A3BF6"/>
    <w:pPr>
      <w:numPr>
        <w:ilvl w:val="8"/>
        <w:numId w:val="1"/>
      </w:numPr>
      <w:spacing w:before="240" w:after="60"/>
      <w:outlineLvl w:val="8"/>
    </w:pPr>
    <w:rPr>
      <w:i/>
      <w:sz w:val="1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Sommario1">
    <w:name w:val="toc 1"/>
    <w:basedOn w:val="Normale"/>
    <w:next w:val="Normale"/>
    <w:autoRedefine/>
    <w:rsid w:val="00CA3625"/>
    <w:pPr>
      <w:tabs>
        <w:tab w:val="right" w:pos="8788"/>
      </w:tabs>
      <w:autoSpaceDE w:val="0"/>
      <w:autoSpaceDN w:val="0"/>
      <w:spacing w:before="360"/>
    </w:pPr>
    <w:rPr>
      <w:b/>
      <w:bCs/>
      <w:caps/>
      <w:szCs w:val="24"/>
    </w:rPr>
  </w:style>
  <w:style w:type="paragraph" w:styleId="Corpotesto">
    <w:name w:val="Body Text"/>
    <w:basedOn w:val="Normale"/>
    <w:link w:val="CorpotestoCarattere"/>
    <w:qFormat/>
    <w:rsid w:val="00517173"/>
    <w:pPr>
      <w:spacing w:before="240"/>
      <w:ind w:left="794"/>
      <w:jc w:val="both"/>
    </w:pPr>
  </w:style>
  <w:style w:type="paragraph" w:styleId="Intestazione">
    <w:name w:val="header"/>
    <w:basedOn w:val="Normale"/>
    <w:rsid w:val="000D1CCD"/>
    <w:pPr>
      <w:tabs>
        <w:tab w:val="right" w:pos="9638"/>
      </w:tabs>
    </w:pPr>
    <w:rPr>
      <w:smallCaps/>
    </w:rPr>
  </w:style>
  <w:style w:type="paragraph" w:styleId="Pidipagina">
    <w:name w:val="footer"/>
    <w:basedOn w:val="Normale"/>
    <w:rsid w:val="006B7227"/>
    <w:rPr>
      <w:i/>
      <w:sz w:val="18"/>
    </w:rPr>
  </w:style>
  <w:style w:type="character" w:styleId="Numeropagina">
    <w:name w:val="page number"/>
    <w:basedOn w:val="Carpredefinitoparagrafo"/>
    <w:rsid w:val="00024781"/>
    <w:rPr>
      <w:rFonts w:ascii="Arial" w:hAnsi="Arial"/>
      <w:sz w:val="22"/>
    </w:rPr>
  </w:style>
  <w:style w:type="paragraph" w:styleId="Sommario2">
    <w:name w:val="toc 2"/>
    <w:basedOn w:val="Normale"/>
    <w:next w:val="Normale"/>
    <w:autoRedefine/>
    <w:uiPriority w:val="39"/>
    <w:rsid w:val="00CA3625"/>
    <w:pPr>
      <w:tabs>
        <w:tab w:val="right" w:pos="8788"/>
      </w:tabs>
      <w:autoSpaceDE w:val="0"/>
      <w:autoSpaceDN w:val="0"/>
      <w:spacing w:before="360"/>
      <w:ind w:left="397" w:hanging="397"/>
    </w:pPr>
    <w:rPr>
      <w:b/>
      <w:bCs/>
      <w:caps/>
      <w:noProof/>
      <w:szCs w:val="24"/>
    </w:rPr>
  </w:style>
  <w:style w:type="paragraph" w:styleId="Sommario3">
    <w:name w:val="toc 3"/>
    <w:basedOn w:val="Normale"/>
    <w:next w:val="Normale"/>
    <w:autoRedefine/>
    <w:uiPriority w:val="39"/>
    <w:rsid w:val="00CA3625"/>
    <w:pPr>
      <w:tabs>
        <w:tab w:val="right" w:pos="8789"/>
      </w:tabs>
      <w:autoSpaceDE w:val="0"/>
      <w:autoSpaceDN w:val="0"/>
      <w:spacing w:before="240"/>
      <w:ind w:left="1418" w:hanging="1021"/>
    </w:pPr>
    <w:rPr>
      <w:smallCaps/>
      <w:noProof/>
      <w:szCs w:val="24"/>
    </w:rPr>
  </w:style>
  <w:style w:type="paragraph" w:styleId="Sommario4">
    <w:name w:val="toc 4"/>
    <w:basedOn w:val="Normale"/>
    <w:next w:val="Normale"/>
    <w:autoRedefine/>
    <w:uiPriority w:val="39"/>
    <w:rsid w:val="00CA3625"/>
    <w:pPr>
      <w:tabs>
        <w:tab w:val="left" w:pos="1418"/>
        <w:tab w:val="right" w:pos="8788"/>
      </w:tabs>
      <w:autoSpaceDE w:val="0"/>
      <w:autoSpaceDN w:val="0"/>
      <w:spacing w:before="120"/>
      <w:ind w:left="1418" w:hanging="1021"/>
    </w:pPr>
    <w:rPr>
      <w:iCs/>
      <w:noProof/>
      <w:szCs w:val="24"/>
    </w:rPr>
  </w:style>
  <w:style w:type="paragraph" w:customStyle="1" w:styleId="Paragrafolettere">
    <w:name w:val="Paragrafo lettere"/>
    <w:basedOn w:val="Corpotesto"/>
    <w:rsid w:val="00761828"/>
    <w:pPr>
      <w:numPr>
        <w:numId w:val="6"/>
      </w:numPr>
    </w:pPr>
  </w:style>
  <w:style w:type="character" w:styleId="Collegamentoipertestuale">
    <w:name w:val="Hyperlink"/>
    <w:basedOn w:val="Carpredefinitoparagrafo"/>
    <w:uiPriority w:val="99"/>
    <w:rsid w:val="00CA3625"/>
    <w:rPr>
      <w:color w:val="0000FF"/>
      <w:u w:val="single"/>
    </w:rPr>
  </w:style>
  <w:style w:type="paragraph" w:customStyle="1" w:styleId="Paragrafonumerato123">
    <w:name w:val="Paragrafo numerato 1. 2. 3...."/>
    <w:basedOn w:val="Corpotesto"/>
    <w:rsid w:val="00761828"/>
    <w:pPr>
      <w:numPr>
        <w:numId w:val="2"/>
      </w:numPr>
      <w:autoSpaceDE w:val="0"/>
      <w:autoSpaceDN w:val="0"/>
    </w:pPr>
    <w:rPr>
      <w:szCs w:val="24"/>
    </w:rPr>
  </w:style>
  <w:style w:type="paragraph" w:customStyle="1" w:styleId="Trattino">
    <w:name w:val="Trattino"/>
    <w:basedOn w:val="Corpotesto"/>
    <w:qFormat/>
    <w:rsid w:val="00E76560"/>
    <w:pPr>
      <w:numPr>
        <w:numId w:val="5"/>
      </w:numPr>
      <w:spacing w:before="120"/>
    </w:pPr>
  </w:style>
  <w:style w:type="paragraph" w:customStyle="1" w:styleId="Corpotestotrattino">
    <w:name w:val="Corpo testo trattino"/>
    <w:basedOn w:val="Corpotesto"/>
    <w:qFormat/>
    <w:rsid w:val="001F6FA3"/>
    <w:pPr>
      <w:spacing w:before="120"/>
      <w:ind w:left="1151"/>
    </w:pPr>
  </w:style>
  <w:style w:type="paragraph" w:customStyle="1" w:styleId="Puntino">
    <w:name w:val="Puntino"/>
    <w:basedOn w:val="Corpotesto"/>
    <w:qFormat/>
    <w:rsid w:val="006C02CB"/>
    <w:pPr>
      <w:numPr>
        <w:numId w:val="3"/>
      </w:numPr>
      <w:spacing w:before="120"/>
    </w:pPr>
  </w:style>
  <w:style w:type="paragraph" w:customStyle="1" w:styleId="Corpotestopuntino">
    <w:name w:val="Corpo testo puntino"/>
    <w:basedOn w:val="Corpotestotrattino"/>
    <w:rsid w:val="001F6FA3"/>
    <w:pPr>
      <w:ind w:left="1508"/>
    </w:pPr>
  </w:style>
  <w:style w:type="paragraph" w:customStyle="1" w:styleId="Rombo">
    <w:name w:val="Rombo"/>
    <w:basedOn w:val="Corpotesto"/>
    <w:qFormat/>
    <w:rsid w:val="001F6FA3"/>
    <w:pPr>
      <w:numPr>
        <w:numId w:val="4"/>
      </w:numPr>
      <w:spacing w:before="120"/>
    </w:pPr>
  </w:style>
  <w:style w:type="paragraph" w:customStyle="1" w:styleId="Corpotestorombo">
    <w:name w:val="Corpo testo rombo"/>
    <w:basedOn w:val="Corpotestopuntino"/>
    <w:rsid w:val="001F6FA3"/>
    <w:pPr>
      <w:ind w:left="1865"/>
    </w:pPr>
  </w:style>
  <w:style w:type="paragraph" w:customStyle="1" w:styleId="Titolodocumento">
    <w:name w:val="Titolo documento"/>
    <w:basedOn w:val="Corpotesto"/>
    <w:rsid w:val="000D1CCD"/>
    <w:pPr>
      <w:spacing w:before="3360" w:after="1200"/>
      <w:ind w:left="0"/>
      <w:contextualSpacing/>
      <w:jc w:val="center"/>
    </w:pPr>
    <w:rPr>
      <w:b/>
      <w:caps/>
      <w:szCs w:val="24"/>
    </w:rPr>
  </w:style>
  <w:style w:type="paragraph" w:customStyle="1" w:styleId="Oggetto">
    <w:name w:val="Oggetto"/>
    <w:basedOn w:val="Corpotesto"/>
    <w:pPr>
      <w:spacing w:before="1200" w:after="480"/>
    </w:pPr>
  </w:style>
  <w:style w:type="table" w:styleId="Grigliatabella">
    <w:name w:val="Table Grid"/>
    <w:basedOn w:val="Tabellanormale"/>
    <w:uiPriority w:val="39"/>
    <w:rsid w:val="00024781"/>
    <w:rPr>
      <w:rFonts w:ascii="Arial" w:hAnsi="Arial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fumetto">
    <w:name w:val="Balloon Text"/>
    <w:basedOn w:val="Normale"/>
    <w:semiHidden/>
    <w:rsid w:val="00210B56"/>
    <w:rPr>
      <w:rFonts w:ascii="Tahoma" w:hAnsi="Tahoma" w:cs="Tahoma"/>
      <w:sz w:val="16"/>
      <w:szCs w:val="16"/>
    </w:rPr>
  </w:style>
  <w:style w:type="character" w:customStyle="1" w:styleId="CorpotestoCarattere">
    <w:name w:val="Corpo testo Carattere"/>
    <w:basedOn w:val="Carpredefinitoparagrafo"/>
    <w:link w:val="Corpotesto"/>
    <w:rsid w:val="00517173"/>
    <w:rPr>
      <w:rFonts w:ascii="Arial" w:hAnsi="Arial"/>
      <w:sz w:val="22"/>
    </w:rPr>
  </w:style>
  <w:style w:type="paragraph" w:customStyle="1" w:styleId="Indice">
    <w:name w:val="Indice"/>
    <w:basedOn w:val="Normale"/>
    <w:next w:val="Normale"/>
    <w:rsid w:val="00517173"/>
    <w:pPr>
      <w:autoSpaceDE w:val="0"/>
      <w:autoSpaceDN w:val="0"/>
      <w:spacing w:after="480"/>
      <w:jc w:val="center"/>
    </w:pPr>
    <w:rPr>
      <w:b/>
      <w:bCs/>
      <w:caps/>
      <w:szCs w:val="24"/>
    </w:rPr>
  </w:style>
  <w:style w:type="paragraph" w:customStyle="1" w:styleId="Codice">
    <w:name w:val="Codice"/>
    <w:basedOn w:val="Corpotesto"/>
    <w:qFormat/>
    <w:rsid w:val="00A668FB"/>
    <w:rPr>
      <w:rFonts w:ascii="Courier" w:hAnsi="Courier" w:cs="Open Sans"/>
    </w:rPr>
  </w:style>
  <w:style w:type="paragraph" w:customStyle="1" w:styleId="Codicenospazio">
    <w:name w:val="Codice no spazio"/>
    <w:basedOn w:val="Codice"/>
    <w:qFormat/>
    <w:rsid w:val="00A668FB"/>
    <w:pPr>
      <w:spacing w:before="0"/>
    </w:pPr>
  </w:style>
  <w:style w:type="paragraph" w:styleId="Revisione">
    <w:name w:val="Revision"/>
    <w:hidden/>
    <w:uiPriority w:val="99"/>
    <w:semiHidden/>
    <w:rsid w:val="00615123"/>
    <w:rPr>
      <w:rFonts w:ascii="Open Sans" w:hAnsi="Open Sans"/>
    </w:rPr>
  </w:style>
  <w:style w:type="character" w:styleId="Collegamentovisitato">
    <w:name w:val="FollowedHyperlink"/>
    <w:basedOn w:val="Carpredefinitoparagrafo"/>
    <w:semiHidden/>
    <w:unhideWhenUsed/>
    <w:rsid w:val="0045634F"/>
    <w:rPr>
      <w:color w:val="800080" w:themeColor="followedHyperlink"/>
      <w:u w:val="single"/>
    </w:rPr>
  </w:style>
  <w:style w:type="paragraph" w:customStyle="1" w:styleId="Corpotestotitoli">
    <w:name w:val="Corpo testo titoli"/>
    <w:basedOn w:val="Corpotesto"/>
    <w:rsid w:val="009C2527"/>
  </w:style>
  <w:style w:type="paragraph" w:customStyle="1" w:styleId="Trattinotitoli">
    <w:name w:val="Trattino titoli"/>
    <w:basedOn w:val="Corpotestotitoli"/>
    <w:rsid w:val="009C2527"/>
    <w:pPr>
      <w:numPr>
        <w:numId w:val="10"/>
      </w:numPr>
      <w:spacing w:before="120"/>
    </w:pPr>
  </w:style>
  <w:style w:type="paragraph" w:customStyle="1" w:styleId="Puntinotitoli">
    <w:name w:val="Puntino titoli"/>
    <w:basedOn w:val="Corpotestotrattinotitoli"/>
    <w:rsid w:val="009C2527"/>
    <w:pPr>
      <w:numPr>
        <w:numId w:val="11"/>
      </w:numPr>
    </w:pPr>
  </w:style>
  <w:style w:type="paragraph" w:customStyle="1" w:styleId="Corpotestotrattinotitoli">
    <w:name w:val="Corpo testo trattino titoli"/>
    <w:basedOn w:val="Normale"/>
    <w:rsid w:val="009C2527"/>
    <w:pPr>
      <w:spacing w:before="120"/>
      <w:ind w:left="1021"/>
      <w:jc w:val="both"/>
    </w:pPr>
  </w:style>
  <w:style w:type="paragraph" w:styleId="Paragrafoelenco">
    <w:name w:val="List Paragraph"/>
    <w:basedOn w:val="Normale"/>
    <w:uiPriority w:val="34"/>
    <w:rsid w:val="00563801"/>
    <w:pPr>
      <w:ind w:left="720"/>
      <w:contextualSpacing/>
    </w:pPr>
  </w:style>
  <w:style w:type="paragraph" w:customStyle="1" w:styleId="Default">
    <w:name w:val="Default"/>
    <w:rsid w:val="00E5459A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Testonormale">
    <w:name w:val="Plain Text"/>
    <w:basedOn w:val="Normale"/>
    <w:link w:val="TestonormaleCarattere"/>
    <w:uiPriority w:val="99"/>
    <w:unhideWhenUsed/>
    <w:rsid w:val="00584460"/>
    <w:rPr>
      <w:rFonts w:ascii="Calibri" w:eastAsiaTheme="minorHAnsi" w:hAnsi="Calibri" w:cs="Calibri"/>
      <w:sz w:val="22"/>
      <w:szCs w:val="22"/>
      <w:lang w:eastAsia="en-US"/>
    </w:rPr>
  </w:style>
  <w:style w:type="character" w:customStyle="1" w:styleId="TestonormaleCarattere">
    <w:name w:val="Testo normale Carattere"/>
    <w:basedOn w:val="Carpredefinitoparagrafo"/>
    <w:link w:val="Testonormale"/>
    <w:uiPriority w:val="99"/>
    <w:rsid w:val="00584460"/>
    <w:rPr>
      <w:rFonts w:ascii="Calibri" w:eastAsiaTheme="minorHAnsi" w:hAnsi="Calibri" w:cs="Calibri"/>
      <w:sz w:val="22"/>
      <w:szCs w:val="22"/>
      <w:lang w:eastAsia="en-US"/>
    </w:rPr>
  </w:style>
  <w:style w:type="paragraph" w:styleId="NormaleWeb">
    <w:name w:val="Normal (Web)"/>
    <w:basedOn w:val="Normale"/>
    <w:uiPriority w:val="99"/>
    <w:semiHidden/>
    <w:unhideWhenUsed/>
    <w:rsid w:val="00BF2BC9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Menzionenonrisolta">
    <w:name w:val="Unresolved Mention"/>
    <w:basedOn w:val="Carpredefinitoparagrafo"/>
    <w:uiPriority w:val="99"/>
    <w:semiHidden/>
    <w:unhideWhenUsed/>
    <w:rsid w:val="00DC29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12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8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7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3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7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3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8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3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gcriaco@root@26.0.134.57@psmp.sogei.it" TargetMode="External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bussetti\AppData\Roaming\Microsoft\Templates\Documento%20generico%20senza%20allegato.dotx" TargetMode="External"/></Relationships>
</file>

<file path=word/theme/theme1.xml><?xml version="1.0" encoding="utf-8"?>
<a:theme xmlns:a="http://schemas.openxmlformats.org/drawingml/2006/main" name="Tema di Office">
  <a:themeElements>
    <a:clrScheme name="Sogei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EAB90B"/>
      </a:accent1>
      <a:accent2>
        <a:srgbClr val="D06D1D"/>
      </a:accent2>
      <a:accent3>
        <a:srgbClr val="8D9531"/>
      </a:accent3>
      <a:accent4>
        <a:srgbClr val="865D38"/>
      </a:accent4>
      <a:accent5>
        <a:srgbClr val="A2BD30"/>
      </a:accent5>
      <a:accent6>
        <a:srgbClr val="74787D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 Generico" ma:contentTypeID="0x010100C4BB48A5C3844945B201A9D0C2EAAFA700FF93169316522A47AB6692B6AE043CEB" ma:contentTypeVersion="5" ma:contentTypeDescription="Documento generico Sogei" ma:contentTypeScope="" ma:versionID="7661e65c05c9b5a505634ae803defcca">
  <xsd:schema xmlns:xsd="http://www.w3.org/2001/XMLSchema" xmlns:p="http://schemas.microsoft.com/office/2006/metadata/properties" xmlns:ns1="http://schemas.microsoft.com/sharepoint/v3" xmlns:ns2="f550f6bf-1a37-4942-a89f-80e6096df54e" xmlns:ns4="954522f9-42c7-4401-9286-7d745b0d5781" xmlns:ns5="86a4481d-5c17-4283-8982-4c8ce5b887a9" targetNamespace="http://schemas.microsoft.com/office/2006/metadata/properties" ma:root="true" ma:fieldsID="1e6e634ed564ab9423c0c12d8ca9fdbe" ns1:_="" ns2:_="" ns4:_="" ns5:_="">
    <xsd:import namespace="http://schemas.microsoft.com/sharepoint/v3"/>
    <xsd:import namespace="f550f6bf-1a37-4942-a89f-80e6096df54e"/>
    <xsd:import namespace="954522f9-42c7-4401-9286-7d745b0d5781"/>
    <xsd:import namespace="86a4481d-5c17-4283-8982-4c8ce5b887a9"/>
    <xsd:element name="properties">
      <xsd:complexType>
        <xsd:sequence>
          <xsd:element name="documentManagement">
            <xsd:complexType>
              <xsd:all>
                <xsd:element ref="ns1:DLC_Description" minOccurs="0"/>
                <xsd:element ref="ns2:DataEmissione"/>
                <xsd:element ref="ns2:TipoDocumento"/>
                <xsd:element ref="ns2:Codice" minOccurs="0"/>
                <xsd:element ref="ns2:Mercato" minOccurs="0"/>
                <xsd:element ref="ns2:DataDecorrenza" minOccurs="0"/>
                <xsd:element ref="ns2:DataFine" minOccurs="0"/>
                <xsd:element ref="ns2:StrutturaOrganizzativa" minOccurs="0"/>
                <xsd:element ref="ns2:Classificazione" minOccurs="0"/>
                <xsd:element ref="ns4:Utilizzo" minOccurs="0"/>
                <xsd:element ref="ns5:Versione_x0020_Office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http://schemas.microsoft.com/sharepoint/v3" elementFormDefault="qualified">
    <xsd:import namespace="http://schemas.microsoft.com/office/2006/documentManagement/types"/>
    <xsd:element name="DLC_Description" ma:index="8" nillable="true" ma:displayName="Descrizione" ma:internalName="DLC_Description">
      <xsd:simpleType>
        <xsd:restriction base="dms:Text"/>
      </xsd:simpleType>
    </xsd:element>
  </xsd:schema>
  <xsd:schema xmlns:xsd="http://www.w3.org/2001/XMLSchema" xmlns:dms="http://schemas.microsoft.com/office/2006/documentManagement/types" targetNamespace="f550f6bf-1a37-4942-a89f-80e6096df54e" elementFormDefault="qualified">
    <xsd:import namespace="http://schemas.microsoft.com/office/2006/documentManagement/types"/>
    <xsd:element name="DataEmissione" ma:index="9" ma:displayName="Data emissione" ma:default="[Today]" ma:description="Data di emissione ufficiale riportata sul documento." ma:format="DateOnly" ma:internalName="DataEmissione">
      <xsd:simpleType>
        <xsd:restriction base="dms:DateTime"/>
      </xsd:simpleType>
    </xsd:element>
    <xsd:element name="TipoDocumento" ma:index="10" ma:displayName="Tipo documento" ma:description="Tipologia di documento aziendale." ma:format="Dropdown" ma:internalName="TipoDocumento">
      <xsd:simpleType>
        <xsd:restriction base="dms:Choice">
          <xsd:enumeration value="Adempimento del personale"/>
          <xsd:enumeration value="Allegato"/>
          <xsd:enumeration value="Allegato al capitolato"/>
          <xsd:enumeration value="Analisi costi"/>
          <xsd:enumeration value="Analisi processi"/>
          <xsd:enumeration value="Analisi requisiti"/>
          <xsd:enumeration value="Analisi requisiti applicazioni DW"/>
          <xsd:enumeration value="Analisi requisiti applicazioni OO"/>
          <xsd:enumeration value="Analisi requisiti basi di conoscenza"/>
          <xsd:enumeration value="Analisi requisiti personalizzazioni prodotti di mercato"/>
          <xsd:enumeration value="Analisi rischi"/>
          <xsd:enumeration value="Architetture di sistema e rete"/>
          <xsd:enumeration value="Atto aggiuntivo"/>
          <xsd:enumeration value="Atto attuativo"/>
          <xsd:enumeration value="Atto di indirizzo"/>
          <xsd:enumeration value="Atto ricognitivo"/>
          <xsd:enumeration value="Capitolato tecnico"/>
          <xsd:enumeration value="Checklist requisiti tecnici di accessibilità"/>
          <xsd:enumeration value="Bilancio"/>
          <xsd:enumeration value="Brochure"/>
          <xsd:enumeration value="Comunicazione"/>
          <xsd:enumeration value="Comunicazione esecutiva"/>
          <xsd:enumeration value="Comunicazione organizzativa"/>
          <xsd:enumeration value="Comunicazione tra le parti"/>
          <xsd:enumeration value="Configurazione hardware-software"/>
          <xsd:enumeration value="Consuntivazione obiettivo"/>
          <xsd:enumeration value="Consuntivazione software"/>
          <xsd:enumeration value="Consuntivo annuale"/>
          <xsd:enumeration value="Consuntivo CNIPA"/>
          <xsd:enumeration value="Contratto di servizi quadro"/>
          <xsd:enumeration value="Contratto esecutivo"/>
          <xsd:enumeration value="Controllo qualità"/>
          <xsd:enumeration value="Convenzione"/>
          <xsd:enumeration value="Declaratoria"/>
          <xsd:enumeration value="Dichiarazione applicabilità"/>
          <xsd:enumeration value="Dimensionamento sistemi e rete"/>
          <xsd:enumeration value="Documentazione utente"/>
          <xsd:enumeration value="Documento di integrazione"/>
          <xsd:enumeration value="Documento informativo"/>
          <xsd:enumeration value="Fabbisogno"/>
          <xsd:enumeration value="Gara"/>
          <xsd:enumeration value="Guida operativa"/>
          <xsd:enumeration value="Indice di documenti"/>
          <xsd:enumeration value="Kit di applicazione"/>
          <xsd:enumeration value="Lettera"/>
          <xsd:enumeration value="Lettera di consegna"/>
          <xsd:enumeration value="Linea guida e standard"/>
          <xsd:enumeration value="Linea strategica"/>
          <xsd:enumeration value="Livelli di servizio"/>
          <xsd:enumeration value="Manuale"/>
          <xsd:enumeration value="Manuale diagnostici"/>
          <xsd:enumeration value="Mappa sistemi e scenario evolutivo"/>
          <xsd:enumeration value="Modulistica"/>
          <xsd:enumeration value="Modulistica gestione CED"/>
          <xsd:enumeration value="Normativa"/>
          <xsd:enumeration value="Norme per rilascio in gestione procedure"/>
          <xsd:enumeration value="Nota presentazione CDC"/>
          <xsd:enumeration value="Nota presentazione ETI"/>
          <xsd:enumeration value="Nota tecnica"/>
          <xsd:enumeration value="Nuovo atto"/>
          <xsd:enumeration value="Ordine di servizio"/>
          <xsd:enumeration value="Output del test"/>
          <xsd:enumeration value="Parere CNIPA"/>
          <xsd:enumeration value="Physical planning"/>
          <xsd:enumeration value="Piano attivazione uffici periferici"/>
          <xsd:enumeration value="Piano degli interventi a corpo"/>
          <xsd:enumeration value="Piano di contratto"/>
          <xsd:enumeration value="Piano di distribuzione"/>
          <xsd:enumeration value="Piano di Progetto"/>
          <xsd:enumeration value="Piano di qualità"/>
          <xsd:enumeration value="Piano formativo"/>
          <xsd:enumeration value="Piano triennale"/>
          <xsd:enumeration value="Politica di sicurezza"/>
          <xsd:enumeration value="Presentazione"/>
          <xsd:enumeration value="Prestazioni sistemi e rete"/>
          <xsd:enumeration value="Privacy"/>
          <xsd:enumeration value="Procedura organizzativa"/>
          <xsd:enumeration value="Procedura operativa"/>
          <xsd:enumeration value="Procedura di sicurezza"/>
          <xsd:enumeration value="Procedura sistema qualità"/>
          <xsd:enumeration value="Profili di protezione"/>
          <xsd:enumeration value="Prospetto sintesi"/>
          <xsd:enumeration value="PTA"/>
          <xsd:enumeration value="Pubblicazione"/>
          <xsd:enumeration value="Rapporto audit interno"/>
          <xsd:enumeration value="Rapporto di monitoraggio"/>
          <xsd:enumeration value="Rapporto periodico mensile"/>
          <xsd:enumeration value="Rapporto periodico quadrimestrale"/>
          <xsd:enumeration value="Relazione"/>
          <xsd:enumeration value="Relazione annuale"/>
          <xsd:enumeration value="Relazione del servizio"/>
          <xsd:enumeration value="Relazione fra unità organizzative"/>
          <xsd:enumeration value="Relazione di monitoraggio convenzione"/>
          <xsd:enumeration value="Relazione di sintesi"/>
          <xsd:enumeration value="Report e documento di sintesi"/>
          <xsd:enumeration value="Resoconto di usabilità/accessibilità"/>
          <xsd:enumeration value="Rete di telecomunicazione"/>
          <xsd:enumeration value="Ricerca di personale"/>
          <xsd:enumeration value="Richiesta anticipata esecuzione"/>
          <xsd:enumeration value="Richiesta parere"/>
          <xsd:enumeration value="RDA"/>
          <xsd:enumeration value="Riepilogo costi"/>
          <xsd:enumeration value="Riepilogo progetti"/>
          <xsd:enumeration value="Risultati test prestazionali"/>
          <xsd:enumeration value="Scheda contratto"/>
          <xsd:enumeration value="Scheda informativa"/>
          <xsd:enumeration value="Scheda progetto"/>
          <xsd:enumeration value="Specifica analisi e progettazione per applicazioni OO"/>
          <xsd:enumeration value="Specifica corso e-learning"/>
          <xsd:enumeration value="Specifica fornitura"/>
          <xsd:enumeration value="Specifica fornitura supporti magnetici da enti esterni"/>
          <xsd:enumeration value="Specifica intervento"/>
          <xsd:enumeration value="Specifica intervento MAC"/>
          <xsd:enumeration value="Specifica intervento MEV"/>
          <xsd:enumeration value="Specifica intervento MEV applicazioni DW"/>
          <xsd:enumeration value="Specifica intervento MEV applicazioni OO"/>
          <xsd:enumeration value="Specifica intervento MEV personalizzazioni prodotti di mercato"/>
          <xsd:enumeration value="Specifica livello di servizio"/>
          <xsd:enumeration value="Specifica modulistica interna"/>
          <xsd:enumeration value="Specifica operatore CED"/>
          <xsd:enumeration value="Specifica personale di consulenza"/>
          <xsd:enumeration value="Specifica progettazione"/>
          <xsd:enumeration value="Specifica progettazione applicazioni DW"/>
          <xsd:enumeration value="Specifica progettazione basi di conoscenza"/>
          <xsd:enumeration value="Specifica strutture e contenuti basi informative"/>
          <xsd:enumeration value="Specifica tecnica"/>
          <xsd:enumeration value="Stampa"/>
          <xsd:enumeration value="Standard documentazione"/>
          <xsd:enumeration value="Standard programmazione e strumenti automatici"/>
          <xsd:enumeration value="Studio"/>
          <xsd:enumeration value="Studio o proposta di procedura"/>
          <xsd:enumeration value="Tabella"/>
          <xsd:enumeration value="Tabella riepilogativa importi"/>
          <xsd:enumeration value="Tecniche"/>
          <xsd:enumeration value="Traguardo di sicurezza"/>
          <xsd:enumeration value="Trattamento del rischio"/>
          <xsd:enumeration value="Valutazione prodotti hardware-software"/>
          <xsd:enumeration value="Verbale di affidamento"/>
          <xsd:enumeration value="Verbale di collaudo"/>
        </xsd:restriction>
      </xsd:simpleType>
    </xsd:element>
    <xsd:element name="Codice" ma:index="11" nillable="true" ma:displayName="Codice" ma:description="Codice di identificazione univoco definito in 'Codifica Documenti'." ma:internalName="Codice">
      <xsd:simpleType>
        <xsd:restriction base="dms:Text"/>
      </xsd:simpleType>
    </xsd:element>
    <xsd:element name="Mercato" ma:index="13" nillable="true" ma:displayName="Mercato" ma:description="Cliente al quale si riferisce il contenuto del documento." ma:format="Dropdown" ma:internalName="Mercato">
      <xsd:simpleType>
        <xsd:restriction base="dms:Choice">
          <xsd:enumeration value="ACI Informatica"/>
          <xsd:enumeration value="AAMS"/>
          <xsd:enumeration value="Demanio"/>
          <xsd:enumeration value="Dipartimento Finanze"/>
          <xsd:enumeration value="Dogane"/>
          <xsd:enumeration value="Entrate"/>
          <xsd:enumeration value="Equitalia"/>
          <xsd:enumeration value="Geoweb"/>
          <xsd:enumeration value="Guardia di Finanza"/>
          <xsd:enumeration value="Internazionali"/>
          <xsd:enumeration value="Macedonia"/>
          <xsd:enumeration value="Scuola Superiore Economia e Finanza"/>
          <xsd:enumeration value="Uffici di diretta collaborazione"/>
          <xsd:enumeration value="Spesa sanitaria"/>
          <xsd:enumeration value="Territorio"/>
          <xsd:enumeration value="SOGEI"/>
        </xsd:restriction>
      </xsd:simpleType>
    </xsd:element>
    <xsd:element name="DataDecorrenza" ma:index="14" nillable="true" ma:displayName="Data decorrenza" ma:default="[Today]" ma:description="Data dalla quale il documento inizia a produrre i suoi effetti." ma:format="DateOnly" ma:hidden="true" ma:internalName="DataDecorrenza">
      <xsd:simpleType>
        <xsd:restriction base="dms:DateTime"/>
      </xsd:simpleType>
    </xsd:element>
    <xsd:element name="DataFine" ma:index="15" nillable="true" ma:displayName="Data fine validità" ma:description="Data dalla quale il documento termina di produrre i suoi effetti." ma:format="DateOnly" ma:hidden="true" ma:internalName="DataFine">
      <xsd:simpleType>
        <xsd:restriction base="dms:DateTime"/>
      </xsd:simpleType>
    </xsd:element>
    <xsd:element name="StrutturaOrganizzativa" ma:index="16" nillable="true" ma:displayName="Struttura organizzativa" ma:description="Struttura organizzativa che ha emesso il documento." ma:format="Dropdown" ma:hidden="true" ma:internalName="StrutturaOrganizzativa">
      <xsd:simpleType>
        <xsd:restriction base="dms:Choice">
          <xsd:enumeration value="AAM - A.A.M.S."/>
          <xsd:enumeration value="AAM-AIS - CONTROLLO AVVENIMENTI IPPICI E SPORTIVI PER A.A.M.S."/>
          <xsd:enumeration value="AAM-API - SOLUZIONI PER GLI APPARECCHI DA INTRATTENIMENTO"/>
          <xsd:enumeration value="AAM-COG - SISTEMI DI GESTIONE E CONTROLLO AMMINISTRATIVO E TRIBUTARIO PER I GIOCHI"/>
          <xsd:enumeration value="AAM-GAN - SOLUZIONI PER I GIOCHI DI ABILITÀ ED I GIOCHI NUMERICI"/>
          <xsd:enumeration value="AAM-ISP - SOLUZIONI PER L'IPPICA E LO SPORT"/>
          <xsd:enumeration value="AAM-PRO - SISTEMI DIREZIONALI E SERVIZI PER LA PROMOZIONE ISTITUZIONALE DI A.A.M.S."/>
          <xsd:enumeration value="AD - AMMINISTRATORE DELEGATO"/>
          <xsd:enumeration value="ALE - AFFARI LEGALI E SOCIETARI"/>
          <xsd:enumeration value="AMM - AMMINISTRAZIONE"/>
          <xsd:enumeration value="AMM-ABT - AMMINISTRAZIONE, BILANCIO E TESORERIA"/>
          <xsd:enumeration value="AMM-ACA - ASSISTENZA CONTABILE CLIENTI E AMMINISTRAZIONE COLLAUDI FORNITURE"/>
          <xsd:enumeration value="DGS - DOGANE E SANITÀ"/>
          <xsd:enumeration value="DGS-DOG - SERVIZI PER LE DOGANE"/>
          <xsd:enumeration value="DGS-DPS - SOLUZIONI PER LE DOGANE E PER IL PROGETTO SANITÀ"/>
          <xsd:enumeration value="DGS-SAN - SERVIZI PER IL PROGETTO SANITÀ"/>
          <xsd:enumeration value="DPF - DIPARTIMENTO FINANZE"/>
          <xsd:enumeration value="DPF-MAF - MONITORAGGIO ANALISI FISCALI"/>
          <xsd:enumeration value="DPF-UCC - SERVIZI E SOLUZIONI UFFICI CENTRALI E CONTENZIOSO TRIBUTARIO"/>
          <xsd:enumeration value="DZA - AMMINISTRAZIONE E CONTROLLO"/>
          <xsd:enumeration value="DZF - SOLUZIONI PER LA FISCALITÀ"/>
          <xsd:enumeration value="DZF-POF - PIANIFICAZIONE OPERATIVA"/>
          <xsd:enumeration value="DZI - INFRASTRUTTURE, IMPIANTI E INNOVAZIONE"/>
          <xsd:enumeration value="DZP - APPROVVIGIONAMENTI"/>
          <xsd:enumeration value="DZP-ESA - ESTERNALIZZAZIONI ED ALTRI ACQUISTI"/>
          <xsd:enumeration value="DZP-HSW - ACQUISIZIONE HARDWARE E SOFTWARE"/>
          <xsd:enumeration value="DZP-PAN - ANALISI DELLA DOMANDA E PIANIFICAZIONE DEGLI ACQUISTI"/>
          <xsd:enumeration value="DZR - ORGANIZZAZIONE, RISORSE UMANE, SERVIZI E SISTEMI"/>
          <xsd:enumeration value="DZR-RGN - RELAZIONI INDUSTRIALI, GESTIONE, NORMATIVA E CONTENZIOSO"/>
          <xsd:enumeration value="DZS - SOLUZIONI PER IL TERRITORIO, DEMANIO E AAMS"/>
          <xsd:enumeration value="DZS-POS - PIANIFICAZIONE OPERATIVA"/>
          <xsd:enumeration value="ENG - ENTRATE E G.D.F."/>
          <xsd:enumeration value="ENG-ACC - SERVIZI PER ACCERTAMENTO, G.D.F. E CONTENZIOSO"/>
          <xsd:enumeration value="ENG-ACG - SOLUZIONI PER ACCERTAMENTO, G.D.F. E CONTENZIOSO"/>
          <xsd:enumeration value="ENG-ESA - SOLUZIONI PER ENTI ESTERNI ED ARCHIVIO ANAGRAFICO"/>
          <xsd:enumeration value="ENG-PER - SERVIZI ALLE FUNZIONI DI AMMINISTRAZIONE E PERSONALE ENTRATE"/>
          <xsd:enumeration value="ENG-RIS - SOLUZIONI PER LA RISCOSSIONE"/>
          <xsd:enumeration value="ENG-SCO - SOLUZIONI PER I SERVIZI AL CONTRIBUENTE"/>
          <xsd:enumeration value="ENG-SEC - SUPPORTO PER I SERVIZI AL CONTRIBUENTE"/>
          <xsd:enumeration value="EPI - EQUITALIA E PROGETTI ITALIA"/>
          <xsd:enumeration value="EPI-EQT - EQUITALIA"/>
          <xsd:enumeration value="EPI-FAE - SOLUZIONI PER LA FATTURAZIONE ELETTRONICA"/>
          <xsd:enumeration value="EPI-FEF - SOLUZIONI PER IL FEDERALISMO FISCALE"/>
          <xsd:enumeration value="GIS - GOVERNO INFRASTRUTTURE E SERVIZI"/>
          <xsd:enumeration value="GIS-CCP - COLLAUDI, CONDUZIONE PERIFERICA E POTENZIAMENTI"/>
          <xsd:enumeration value="GIS-CTD - CONDUZIONE TERRITORIO E DEMANIO"/>
          <xsd:enumeration value="GIS-OPM - OPERATION MANAGEMENT"/>
          <xsd:enumeration value="GIS-PPM - PERFORMANCE E PROJECT MANAGEMENT"/>
          <xsd:enumeration value="GIS-SCT - SERVIZI DI COMUNICAZIONE ICT"/>
          <xsd:enumeration value="GIS-SEC - SERVICE CONTINUITY"/>
          <xsd:enumeration value="GIS-SEM - SERVICE MANAGEMENT"/>
          <xsd:enumeration value="GIS-SIC - SICUREZZA ICT"/>
          <xsd:enumeration value="GIS-SIM - SISTEMI MAINFRAME"/>
          <xsd:enumeration value="GIS-SOP - SISTEMI OPEN"/>
          <xsd:enumeration value="IAM - INNOVAZIONE, ARCHITETTURE E METODI"/>
          <xsd:enumeration value="IAM-APR - ARCHITETTURE E PROGETTAZIONE RETI"/>
          <xsd:enumeration value="IAM-ARA - ARCHITETTURE APPLICATIVE"/>
          <xsd:enumeration value="IAM-IRS - INNOVAZIONE, RICERCA E SVILUPPO"/>
          <xsd:enumeration value="IAM-SSI - STANDARD SICUREZZA ICT"/>
          <xsd:enumeration value="IAU - INTERNAL AUDITING"/>
          <xsd:enumeration value="ITS - IMPIANTI TECNOLOGICI DI SEDE"/>
          <xsd:enumeration value="ITS-BSO - BUILDING SOLUTION"/>
          <xsd:enumeration value="ITS-IMP - IMPIANTI"/>
          <xsd:enumeration value="ITS-SEA - SERVIZI AUSILIARI"/>
          <xsd:enumeration value="OPS - ORGANIZZAZIONE, PROCESSI E SISTEMI"/>
          <xsd:enumeration value="OPS-QOR - ORGANIZZAZIONE E QUALITA'"/>
          <xsd:enumeration value="OPS-SIA - SISTEMA INFORMATIVO AZIENDALE"/>
          <xsd:enumeration value="PCO - PIANIFICAZIONE E CONTROLLO"/>
          <xsd:enumeration value="PCO-BCO - BUDGET E CONTROLLO"/>
          <xsd:enumeration value="PRE - PRESIDENZA"/>
          <xsd:enumeration value="RCE - RELAZIONI ISTITUZIONALI E COMUNICAZIONE ESTERNA"/>
          <xsd:enumeration value="RIU - RISORSE UMANE"/>
          <xsd:enumeration value="RIU-APC - AMMINISTRAZIONE DEL PERSONALE E COSTO DEL LAVORO"/>
          <xsd:enumeration value="RIU-SFC - SELEZIONE, FORMAZIONE E COMUNICAZIONE INTERNA"/>
          <xsd:enumeration value="RIU-SVR - SVILUPPO RISORSE"/>
          <xsd:enumeration value="SBI - SVILUPPO BUSINESS E INTERNAZIONALE"/>
          <xsd:enumeration value="SCG - SECURITY GOVERNANCE E PRIVACY"/>
          <xsd:enumeration value="SGE - SERVIZI GENERALI"/>
          <xsd:enumeration value="SGE-AIF - ASSISTENZA TECNICA, INSTALLAZIONE INTERNA E FONIA"/>
          <xsd:enumeration value="SGE-LOG - LOGISTICA"/>
          <xsd:enumeration value="SGE-SES - SERVIZI DI SEDE"/>
          <xsd:enumeration value="SOT - SOLUZIONI TRASVERSALI"/>
          <xsd:enumeration value="SOT-AED - SOLUZIONI AUDIT, E-LEARNING E GESTIONE DOCUMENTALE"/>
          <xsd:enumeration value="SOT-BIN - SOLUZIONI DI BUSINESS INTELLIGENCE"/>
          <xsd:enumeration value="SOT-FCR - SOLUZIONI PER IL FRONT OFFICE ED IL CUSTOMER RELATIONSHIP MANAGEMENT"/>
          <xsd:enumeration value="SOT-GES - SOLUZIONI GESTIONALI"/>
          <xsd:enumeration value="SOT-INT - SOLUZIONI TELEMATICHE INTERNET ED INTRANET"/>
          <xsd:enumeration value="TED - TERRITORIO E DEMANIO"/>
          <xsd:enumeration value="TED-CAR - SERVIZI E SOLUZIONI PER LA CARTOGRAFIA"/>
          <xsd:enumeration value="TED-CPI - SERVIZI E SOLUZIONI CATASTALI E DI PUBBLICITÀ IMMOBILIARE"/>
          <xsd:enumeration value="TED-GSS - SERVIZI DI SUPPORTO ALLA GESTIONE ED ALLO SVILUPPO STRATEGICO"/>
          <xsd:enumeration value="TED-MID - OSSERVATORIO MERCATO IMMOBILIARE, DEMANIO E PATRIMONIO"/>
        </xsd:restriction>
      </xsd:simpleType>
    </xsd:element>
    <xsd:element name="Classificazione" ma:index="17" nillable="true" ma:displayName="Classificazione" ma:default="Pubblico" ma:description="Classificazione del livello di riservatezza del documento." ma:format="Dropdown" ma:internalName="Classificazione">
      <xsd:simpleType>
        <xsd:restriction base="dms:Choice">
          <xsd:enumeration value="Pubblico"/>
          <xsd:enumeration value="Uso interno"/>
          <xsd:enumeration value="Confidenziale"/>
          <xsd:enumeration value="Confidenziale ad uso esclusivo interno"/>
          <xsd:enumeration value="Riservato"/>
        </xsd:restriction>
      </xsd:simpleType>
    </xsd:element>
  </xsd:schema>
  <xsd:schema xmlns:xsd="http://www.w3.org/2001/XMLSchema" xmlns:dms="http://schemas.microsoft.com/office/2006/documentManagement/types" targetNamespace="954522f9-42c7-4401-9286-7d745b0d5781" elementFormDefault="qualified">
    <xsd:import namespace="http://schemas.microsoft.com/office/2006/documentManagement/types"/>
    <xsd:element name="Utilizzo" ma:index="18" nillable="true" ma:displayName="Utilizzo" ma:format="Dropdown" ma:internalName="Utilizzo">
      <xsd:simpleType>
        <xsd:union memberTypes="dms:Text">
          <xsd:simpleType>
            <xsd:restriction base="dms:Choice">
              <xsd:enumeration value="Atto esecutivo"/>
              <xsd:enumeration value="Comunicazione"/>
              <xsd:enumeration value="Fax"/>
              <xsd:enumeration value="Lettera"/>
              <xsd:enumeration value="Presentazione"/>
              <xsd:enumeration value="Procedura"/>
              <xsd:enumeration value="Specifica"/>
              <xsd:enumeration value="Vari"/>
            </xsd:restriction>
          </xsd:simpleType>
        </xsd:union>
      </xsd:simpleType>
    </xsd:element>
  </xsd:schema>
  <xsd:schema xmlns:xsd="http://www.w3.org/2001/XMLSchema" xmlns:dms="http://schemas.microsoft.com/office/2006/documentManagement/types" targetNamespace="86a4481d-5c17-4283-8982-4c8ce5b887a9" elementFormDefault="qualified">
    <xsd:import namespace="http://schemas.microsoft.com/office/2006/documentManagement/types"/>
    <xsd:element name="Versione_x0020_Office" ma:index="19" ma:displayName="Versione Office" ma:default="2010" ma:description="Versione di Office" ma:format="RadioButtons" ma:internalName="Versione_x0020_Office">
      <xsd:simpleType>
        <xsd:restriction base="dms:Choice">
          <xsd:enumeration value="2003"/>
          <xsd:enumeration value="2010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7" ma:displayName="Titolo"/>
        <xsd:element ref="dc:subject" minOccurs="0" maxOccurs="1" ma:index="12" ma:displayName="Oggetto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p:properties xmlns:p="http://schemas.microsoft.com/office/2006/metadata/properties" xmlns:xsi="http://www.w3.org/2001/XMLSchema-instance">
  <documentManagement>
    <DataEmissione xmlns="f550f6bf-1a37-4942-a89f-80e6096df54e">2020-01-23T23:00:00+00:00</DataEmissione>
    <DLC_Description xmlns="http://schemas.microsoft.com/sharepoint/v3" xsi:nil="true"/>
    <TipoDocumento xmlns="f550f6bf-1a37-4942-a89f-80e6096df54e">Standard documentazione</TipoDocumento>
    <Codice xmlns="f550f6bf-1a37-4942-a89f-80e6096df54e" xsi:nil="true"/>
    <Mercato xmlns="f550f6bf-1a37-4942-a89f-80e6096df54e" xsi:nil="true"/>
    <Classificazione xmlns="f550f6bf-1a37-4942-a89f-80e6096df54e" xsi:nil="true"/>
    <Utilizzo xmlns="954522f9-42c7-4401-9286-7d745b0d5781">Vari</Utilizzo>
    <DataDecorrenza xmlns="f550f6bf-1a37-4942-a89f-80e6096df54e" xsi:nil="true"/>
    <DataFine xmlns="f550f6bf-1a37-4942-a89f-80e6096df54e" xsi:nil="true"/>
    <StrutturaOrganizzativa xmlns="f550f6bf-1a37-4942-a89f-80e6096df54e" xsi:nil="true"/>
    <Versione_x0020_Office xmlns="86a4481d-5c17-4283-8982-4c8ce5b887a9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DDB717-9C6C-4A3D-BEBC-AD6BF98EA3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550f6bf-1a37-4942-a89f-80e6096df54e"/>
    <ds:schemaRef ds:uri="954522f9-42c7-4401-9286-7d745b0d5781"/>
    <ds:schemaRef ds:uri="86a4481d-5c17-4283-8982-4c8ce5b887a9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DC99CA7C-4C7D-4B57-885B-57F3A4D4AB48}">
  <ds:schemaRefs>
    <ds:schemaRef ds:uri="86a4481d-5c17-4283-8982-4c8ce5b887a9"/>
    <ds:schemaRef ds:uri="http://schemas.microsoft.com/office/2006/metadata/properties"/>
    <ds:schemaRef ds:uri="http://schemas.openxmlformats.org/package/2006/metadata/core-properties"/>
    <ds:schemaRef ds:uri="http://schemas.microsoft.com/office/2006/documentManagement/types"/>
    <ds:schemaRef ds:uri="f550f6bf-1a37-4942-a89f-80e6096df54e"/>
    <ds:schemaRef ds:uri="http://purl.org/dc/dcmitype/"/>
    <ds:schemaRef ds:uri="http://www.w3.org/XML/1998/namespace"/>
    <ds:schemaRef ds:uri="http://schemas.microsoft.com/sharepoint/v3"/>
    <ds:schemaRef ds:uri="954522f9-42c7-4401-9286-7d745b0d5781"/>
    <ds:schemaRef ds:uri="http://purl.org/dc/terms/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4C377332-4D25-42A0-B618-FA1A758E3C8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73E8DE5-B846-4641-8EBB-8851D55576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Documento generico senza allegato.dotx</Template>
  <TotalTime>194</TotalTime>
  <Pages>11</Pages>
  <Words>465</Words>
  <Characters>3304</Characters>
  <Application>Microsoft Office Word</Application>
  <DocSecurity>0</DocSecurity>
  <Lines>27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Modello per documento generico - senza allegato</vt:lpstr>
    </vt:vector>
  </TitlesOfParts>
  <Company>Sogei</Company>
  <LinksUpToDate>false</LinksUpToDate>
  <CharactersWithSpaces>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Modello per documento generico - senza allegato</dc:title>
  <dc:creator>ZARRELLI LUDOVICO</dc:creator>
  <dc:description/>
  <cp:lastModifiedBy>CRIACO GIUSEPPE</cp:lastModifiedBy>
  <cp:revision>22</cp:revision>
  <cp:lastPrinted>2025-11-27T13:34:00Z</cp:lastPrinted>
  <dcterms:created xsi:type="dcterms:W3CDTF">2026-01-14T10:47:00Z</dcterms:created>
  <dcterms:modified xsi:type="dcterms:W3CDTF">2026-01-27T08:22:00Z</dcterms:modified>
  <cp:category>Modelli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adc843f-b9f5-497a-bdf6-f7353988db42_Enabled">
    <vt:lpwstr>true</vt:lpwstr>
  </property>
  <property fmtid="{D5CDD505-2E9C-101B-9397-08002B2CF9AE}" pid="3" name="MSIP_Label_dadc843f-b9f5-497a-bdf6-f7353988db42_SetDate">
    <vt:lpwstr>2022-03-16T09:21:38Z</vt:lpwstr>
  </property>
  <property fmtid="{D5CDD505-2E9C-101B-9397-08002B2CF9AE}" pid="4" name="MSIP_Label_dadc843f-b9f5-497a-bdf6-f7353988db42_Method">
    <vt:lpwstr>Standard</vt:lpwstr>
  </property>
  <property fmtid="{D5CDD505-2E9C-101B-9397-08002B2CF9AE}" pid="5" name="MSIP_Label_dadc843f-b9f5-497a-bdf6-f7353988db42_Name">
    <vt:lpwstr>Pubblico</vt:lpwstr>
  </property>
  <property fmtid="{D5CDD505-2E9C-101B-9397-08002B2CF9AE}" pid="6" name="MSIP_Label_dadc843f-b9f5-497a-bdf6-f7353988db42_SiteId">
    <vt:lpwstr>e2628090-5865-4e15-a2c3-1367e1ce7dd2</vt:lpwstr>
  </property>
  <property fmtid="{D5CDD505-2E9C-101B-9397-08002B2CF9AE}" pid="7" name="MSIP_Label_dadc843f-b9f5-497a-bdf6-f7353988db42_ActionId">
    <vt:lpwstr>9fbb721b-39ed-4d2d-b27c-b10881be2173</vt:lpwstr>
  </property>
  <property fmtid="{D5CDD505-2E9C-101B-9397-08002B2CF9AE}" pid="8" name="MSIP_Label_dadc843f-b9f5-497a-bdf6-f7353988db42_ContentBits">
    <vt:lpwstr>0</vt:lpwstr>
  </property>
</Properties>
</file>